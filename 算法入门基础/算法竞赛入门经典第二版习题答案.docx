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3BD" w:rsidRPr="005C77FB" w:rsidRDefault="003003BD" w:rsidP="005C77FB">
      <w:pPr>
        <w:jc w:val="center"/>
        <w:rPr>
          <w:color w:val="FF0000"/>
        </w:rPr>
      </w:pPr>
      <w:r w:rsidRPr="005C77FB">
        <w:rPr>
          <w:rFonts w:hint="eastAsia"/>
          <w:color w:val="FF0000"/>
        </w:rPr>
        <w:t>求</w:t>
      </w:r>
      <w:r w:rsidRPr="005C77FB">
        <w:rPr>
          <w:color w:val="FF0000"/>
        </w:rPr>
        <w:t>int</w:t>
      </w:r>
      <w:r w:rsidRPr="005C77FB">
        <w:rPr>
          <w:rFonts w:hint="eastAsia"/>
          <w:color w:val="FF0000"/>
        </w:rPr>
        <w:t>的上限与下限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>//</w:t>
      </w:r>
      <w:r>
        <w:rPr>
          <w:rFonts w:hint="eastAsia"/>
        </w:rPr>
        <w:t>运行时间长</w:t>
      </w:r>
      <w:r>
        <w:t>,</w:t>
      </w:r>
      <w:r>
        <w:rPr>
          <w:rFonts w:hint="eastAsia"/>
        </w:rPr>
        <w:t>请等待</w:t>
      </w:r>
      <w:r>
        <w:t xml:space="preserve">. 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int min ,max;</w:t>
      </w:r>
    </w:p>
    <w:p w:rsidR="003003BD" w:rsidRDefault="003003BD" w:rsidP="005C77FB">
      <w:r>
        <w:t xml:space="preserve"> FILE *fin,*fout;</w:t>
      </w:r>
    </w:p>
    <w:p w:rsidR="003003BD" w:rsidRDefault="003003BD" w:rsidP="005C77FB">
      <w:r>
        <w:t xml:space="preserve"> fin=fopen("min of int.out","wb");</w:t>
      </w:r>
    </w:p>
    <w:p w:rsidR="003003BD" w:rsidRDefault="003003BD" w:rsidP="005C77FB">
      <w:r>
        <w:t xml:space="preserve"> fout=fopen("max of int.out","wb");</w:t>
      </w:r>
    </w:p>
    <w:p w:rsidR="003003BD" w:rsidRDefault="003003BD" w:rsidP="005C77FB">
      <w:r>
        <w:t xml:space="preserve"> for(min=-1;min&lt;0;)</w:t>
      </w:r>
    </w:p>
    <w:p w:rsidR="003003BD" w:rsidRDefault="003003BD" w:rsidP="005C77FB">
      <w:r>
        <w:t xml:space="preserve"> {</w:t>
      </w:r>
    </w:p>
    <w:p w:rsidR="003003BD" w:rsidRDefault="003003BD" w:rsidP="005C77FB">
      <w:r>
        <w:t xml:space="preserve">        min--   ;      </w:t>
      </w:r>
    </w:p>
    <w:p w:rsidR="003003BD" w:rsidRDefault="003003BD" w:rsidP="005C77FB">
      <w:r>
        <w:t xml:space="preserve"> }</w:t>
      </w:r>
    </w:p>
    <w:p w:rsidR="003003BD" w:rsidRDefault="003003BD" w:rsidP="005C77FB">
      <w:r>
        <w:t xml:space="preserve"> fprintf(fin,"%d\n",min+1);</w:t>
      </w:r>
    </w:p>
    <w:p w:rsidR="003003BD" w:rsidRDefault="003003BD" w:rsidP="005C77FB">
      <w:r>
        <w:t xml:space="preserve"> for(max=1;max&gt;0;)</w:t>
      </w:r>
    </w:p>
    <w:p w:rsidR="003003BD" w:rsidRDefault="003003BD" w:rsidP="005C77FB">
      <w:r>
        <w:t xml:space="preserve"> {</w:t>
      </w:r>
    </w:p>
    <w:p w:rsidR="003003BD" w:rsidRDefault="003003BD" w:rsidP="005C77FB">
      <w:r>
        <w:t xml:space="preserve">        max++   ;      </w:t>
      </w:r>
    </w:p>
    <w:p w:rsidR="003003BD" w:rsidRDefault="003003BD" w:rsidP="005C77FB">
      <w:r>
        <w:t xml:space="preserve"> }</w:t>
      </w:r>
    </w:p>
    <w:p w:rsidR="003003BD" w:rsidRDefault="003003BD" w:rsidP="005C77FB">
      <w:r>
        <w:t xml:space="preserve"> fprintf(fout,"%d\n",max-1);</w:t>
      </w:r>
    </w:p>
    <w:p w:rsidR="003003BD" w:rsidRDefault="003003BD" w:rsidP="005C77FB">
      <w:r>
        <w:t xml:space="preserve"> fclose(fin);</w:t>
      </w:r>
    </w:p>
    <w:p w:rsidR="003003BD" w:rsidRDefault="003003BD" w:rsidP="005C77FB">
      <w:r>
        <w:t xml:space="preserve"> fclose(fout);</w:t>
      </w:r>
    </w:p>
    <w:p w:rsidR="003003BD" w:rsidRDefault="003003BD" w:rsidP="005C77FB">
      <w:r>
        <w:t xml:space="preserve"> return 0;</w:t>
      </w:r>
    </w:p>
    <w:p w:rsidR="003003BD" w:rsidRDefault="003003BD" w:rsidP="005C77FB">
      <w:r>
        <w:t xml:space="preserve"> }</w:t>
      </w:r>
    </w:p>
    <w:p w:rsidR="003003BD" w:rsidRPr="005C77FB" w:rsidRDefault="003003BD" w:rsidP="005C77FB">
      <w:pPr>
        <w:jc w:val="center"/>
        <w:rPr>
          <w:color w:val="FF0000"/>
        </w:rPr>
      </w:pPr>
      <w:r w:rsidRPr="005C77FB">
        <w:rPr>
          <w:color w:val="FF0000"/>
        </w:rPr>
        <w:t>1-1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int a,b,c;</w:t>
      </w:r>
    </w:p>
    <w:p w:rsidR="003003BD" w:rsidRDefault="003003BD" w:rsidP="005C77FB">
      <w:r>
        <w:t xml:space="preserve">    scanf("%d%d%d",&amp;a,&amp;b,&amp;c);</w:t>
      </w:r>
    </w:p>
    <w:p w:rsidR="003003BD" w:rsidRDefault="003003BD" w:rsidP="005C77FB">
      <w:r>
        <w:t xml:space="preserve">    double average;</w:t>
      </w:r>
    </w:p>
    <w:p w:rsidR="003003BD" w:rsidRDefault="003003BD" w:rsidP="005C77FB">
      <w:r>
        <w:t xml:space="preserve">    average=(a+b+c)/3.0; //</w:t>
      </w:r>
      <w:r>
        <w:rPr>
          <w:rFonts w:hint="eastAsia"/>
        </w:rPr>
        <w:t>一定要将</w:t>
      </w:r>
      <w:r>
        <w:t>int</w:t>
      </w:r>
      <w:r>
        <w:rPr>
          <w:rFonts w:hint="eastAsia"/>
        </w:rPr>
        <w:t>型转为浮点型</w:t>
      </w:r>
      <w:r>
        <w:t xml:space="preserve"> </w:t>
      </w:r>
    </w:p>
    <w:p w:rsidR="003003BD" w:rsidRDefault="003003BD" w:rsidP="005C77FB">
      <w:r>
        <w:t xml:space="preserve">    printf("Average=%.3lf",average ); </w:t>
      </w:r>
    </w:p>
    <w:p w:rsidR="003003BD" w:rsidRDefault="003003BD" w:rsidP="005C77FB">
      <w:r>
        <w:t xml:space="preserve">    system("pause");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5C77FB" w:rsidRDefault="003003BD" w:rsidP="005C77FB">
      <w:pPr>
        <w:jc w:val="center"/>
        <w:rPr>
          <w:color w:val="FF0000"/>
        </w:rPr>
      </w:pPr>
      <w:r w:rsidRPr="005C77FB">
        <w:rPr>
          <w:color w:val="FF0000"/>
        </w:rPr>
        <w:t>1-2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double f,c;</w:t>
      </w:r>
    </w:p>
    <w:p w:rsidR="003003BD" w:rsidRDefault="003003BD" w:rsidP="005C77FB">
      <w:r>
        <w:t xml:space="preserve">    printf("</w:t>
      </w:r>
      <w:r>
        <w:rPr>
          <w:rFonts w:hint="eastAsia"/>
        </w:rPr>
        <w:t>请输入华氏温度</w:t>
      </w:r>
      <w:r>
        <w:t xml:space="preserve">f\n"); </w:t>
      </w:r>
    </w:p>
    <w:p w:rsidR="003003BD" w:rsidRDefault="003003BD" w:rsidP="005C77FB">
      <w:r>
        <w:t xml:space="preserve">    scanf("%lf",&amp;f);</w:t>
      </w:r>
    </w:p>
    <w:p w:rsidR="003003BD" w:rsidRDefault="003003BD" w:rsidP="005C77FB">
      <w:r>
        <w:t xml:space="preserve">    c=(f-32)*5/9 ; </w:t>
      </w:r>
    </w:p>
    <w:p w:rsidR="003003BD" w:rsidRDefault="003003BD" w:rsidP="005C77FB">
      <w:r>
        <w:t xml:space="preserve">    printf("</w:t>
      </w:r>
      <w:r>
        <w:rPr>
          <w:rFonts w:hint="eastAsia"/>
        </w:rPr>
        <w:t>摄氏温度</w:t>
      </w:r>
      <w:r>
        <w:t xml:space="preserve">c=%.3lf\n",c); </w:t>
      </w:r>
    </w:p>
    <w:p w:rsidR="003003BD" w:rsidRDefault="003003BD" w:rsidP="005C77FB">
      <w:r>
        <w:t xml:space="preserve">    system("pause"); 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5C77FB" w:rsidRDefault="003003BD" w:rsidP="005C77FB">
      <w:pPr>
        <w:jc w:val="center"/>
        <w:rPr>
          <w:color w:val="FF0000"/>
        </w:rPr>
      </w:pPr>
      <w:r w:rsidRPr="005C77FB">
        <w:rPr>
          <w:color w:val="FF0000"/>
        </w:rPr>
        <w:t>1-3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int n;</w:t>
      </w:r>
    </w:p>
    <w:p w:rsidR="003003BD" w:rsidRDefault="003003BD" w:rsidP="005C77FB">
      <w:r>
        <w:t xml:space="preserve">    scanf("%d",&amp;n);</w:t>
      </w:r>
    </w:p>
    <w:p w:rsidR="003003BD" w:rsidRDefault="003003BD" w:rsidP="005C77FB">
      <w:r>
        <w:t xml:space="preserve">    printf("%d\n",(1+n)*n/2) ;</w:t>
      </w:r>
    </w:p>
    <w:p w:rsidR="003003BD" w:rsidRDefault="003003BD" w:rsidP="005C77FB">
      <w:r>
        <w:t xml:space="preserve">    system("pause"); 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5C77FB" w:rsidRDefault="003003BD" w:rsidP="005C77FB">
      <w:pPr>
        <w:jc w:val="center"/>
        <w:rPr>
          <w:color w:val="FF0000"/>
        </w:rPr>
      </w:pPr>
      <w:r w:rsidRPr="005C77FB">
        <w:rPr>
          <w:color w:val="FF0000"/>
        </w:rPr>
        <w:t>1-4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 xml:space="preserve">#include &lt;math.h&gt; 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const double pi =4.0*atan(1.0); </w:t>
      </w:r>
    </w:p>
    <w:p w:rsidR="003003BD" w:rsidRDefault="003003BD" w:rsidP="005C77FB">
      <w:r>
        <w:t xml:space="preserve">    int n;</w:t>
      </w:r>
    </w:p>
    <w:p w:rsidR="003003BD" w:rsidRDefault="003003BD" w:rsidP="005C77FB">
      <w:r>
        <w:t xml:space="preserve">    scanf("%d",&amp;n); </w:t>
      </w:r>
    </w:p>
    <w:p w:rsidR="003003BD" w:rsidRDefault="003003BD" w:rsidP="005C77FB">
      <w:r>
        <w:t xml:space="preserve">    while(n&gt;=360)</w:t>
      </w:r>
    </w:p>
    <w:p w:rsidR="003003BD" w:rsidRDefault="003003BD" w:rsidP="005C77FB">
      <w:r>
        <w:t xml:space="preserve">    {</w:t>
      </w:r>
    </w:p>
    <w:p w:rsidR="003003BD" w:rsidRDefault="003003BD" w:rsidP="005C77FB">
      <w:r>
        <w:t xml:space="preserve">                 printf("</w:t>
      </w:r>
      <w:r>
        <w:rPr>
          <w:rFonts w:hint="eastAsia"/>
        </w:rPr>
        <w:t>请输入小于</w:t>
      </w:r>
      <w:r>
        <w:t>360</w:t>
      </w:r>
      <w:r>
        <w:rPr>
          <w:rFonts w:hint="eastAsia"/>
        </w:rPr>
        <w:t>°的角</w:t>
      </w:r>
      <w:r>
        <w:t>\n");</w:t>
      </w:r>
    </w:p>
    <w:p w:rsidR="003003BD" w:rsidRDefault="003003BD" w:rsidP="005C77FB">
      <w:r>
        <w:t xml:space="preserve">                 scanf("%d",&amp;n); </w:t>
      </w:r>
    </w:p>
    <w:p w:rsidR="003003BD" w:rsidRDefault="003003BD" w:rsidP="005C77FB">
      <w:r>
        <w:t xml:space="preserve">    }</w:t>
      </w:r>
    </w:p>
    <w:p w:rsidR="003003BD" w:rsidRDefault="003003BD" w:rsidP="005C77FB">
      <w:r>
        <w:t xml:space="preserve">    </w:t>
      </w:r>
    </w:p>
    <w:p w:rsidR="003003BD" w:rsidRDefault="003003BD" w:rsidP="005C77FB">
      <w:r>
        <w:t xml:space="preserve">    printf("</w:t>
      </w:r>
      <w:r>
        <w:rPr>
          <w:rFonts w:hint="eastAsia"/>
        </w:rPr>
        <w:t>正弦</w:t>
      </w:r>
      <w:r>
        <w:t>:%lf\n</w:t>
      </w:r>
      <w:r>
        <w:rPr>
          <w:rFonts w:hint="eastAsia"/>
        </w:rPr>
        <w:t>余弦</w:t>
      </w:r>
      <w:r>
        <w:t xml:space="preserve">:%lf",sin(n*pi/180),cos(n*pi/180)); </w:t>
      </w:r>
    </w:p>
    <w:p w:rsidR="003003BD" w:rsidRDefault="003003BD" w:rsidP="005C77FB">
      <w:r>
        <w:t xml:space="preserve">    system("pause"); 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5C77FB" w:rsidRDefault="003003BD" w:rsidP="005C77FB">
      <w:pPr>
        <w:jc w:val="center"/>
        <w:rPr>
          <w:color w:val="FF0000"/>
        </w:rPr>
      </w:pPr>
      <w:r w:rsidRPr="005C77FB">
        <w:rPr>
          <w:color w:val="FF0000"/>
        </w:rPr>
        <w:t>1-5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 xml:space="preserve">#include &lt;math.h&gt; 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double x1,y1,x2,y2;</w:t>
      </w:r>
    </w:p>
    <w:p w:rsidR="003003BD" w:rsidRDefault="003003BD" w:rsidP="005C77FB">
      <w:r>
        <w:t xml:space="preserve">    printf("</w:t>
      </w:r>
      <w:r>
        <w:rPr>
          <w:rFonts w:hint="eastAsia"/>
        </w:rPr>
        <w:t>请输入点</w:t>
      </w:r>
      <w:r>
        <w:t>A</w:t>
      </w:r>
      <w:r>
        <w:rPr>
          <w:rFonts w:hint="eastAsia"/>
        </w:rPr>
        <w:t>的坐标</w:t>
      </w:r>
      <w:r>
        <w:t xml:space="preserve">\n"); </w:t>
      </w:r>
    </w:p>
    <w:p w:rsidR="003003BD" w:rsidRDefault="003003BD" w:rsidP="005C77FB">
      <w:r>
        <w:t xml:space="preserve">    scanf("%lf%lf",&amp;x1,&amp;y1); </w:t>
      </w:r>
    </w:p>
    <w:p w:rsidR="003003BD" w:rsidRDefault="003003BD" w:rsidP="005C77FB">
      <w:r>
        <w:t xml:space="preserve">    printf("</w:t>
      </w:r>
      <w:r>
        <w:rPr>
          <w:rFonts w:hint="eastAsia"/>
        </w:rPr>
        <w:t>请输入点</w:t>
      </w:r>
      <w:r>
        <w:t>B</w:t>
      </w:r>
      <w:r>
        <w:rPr>
          <w:rFonts w:hint="eastAsia"/>
        </w:rPr>
        <w:t>的坐标</w:t>
      </w:r>
      <w:r>
        <w:t>\n");</w:t>
      </w:r>
    </w:p>
    <w:p w:rsidR="003003BD" w:rsidRDefault="003003BD" w:rsidP="005C77FB">
      <w:r>
        <w:t xml:space="preserve">    scanf("%lf%lf",&amp;x2,&amp;y2);</w:t>
      </w:r>
    </w:p>
    <w:p w:rsidR="003003BD" w:rsidRDefault="003003BD" w:rsidP="005C77FB">
      <w:r>
        <w:t xml:space="preserve">    double d;</w:t>
      </w:r>
    </w:p>
    <w:p w:rsidR="003003BD" w:rsidRDefault="003003BD" w:rsidP="005C77FB">
      <w:r>
        <w:t xml:space="preserve">    d=sqrt((x1-x2)*(x1-x2)+(y1-y2)*(y1-y2)); </w:t>
      </w:r>
    </w:p>
    <w:p w:rsidR="003003BD" w:rsidRDefault="003003BD" w:rsidP="005C77FB">
      <w:r>
        <w:t xml:space="preserve">    printf("%.3lf\n",d); </w:t>
      </w:r>
    </w:p>
    <w:p w:rsidR="003003BD" w:rsidRDefault="003003BD" w:rsidP="005C77FB">
      <w:r>
        <w:t xml:space="preserve">    system("pause");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A0799E" w:rsidRDefault="003003BD" w:rsidP="00A0799E">
      <w:pPr>
        <w:jc w:val="center"/>
        <w:rPr>
          <w:color w:val="FF0000"/>
        </w:rPr>
      </w:pPr>
      <w:r w:rsidRPr="00A0799E">
        <w:rPr>
          <w:color w:val="FF0000"/>
        </w:rPr>
        <w:t>1-6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int a;</w:t>
      </w:r>
    </w:p>
    <w:p w:rsidR="003003BD" w:rsidRDefault="003003BD" w:rsidP="005C77FB">
      <w:r>
        <w:t xml:space="preserve">    scanf("%d",&amp;a); </w:t>
      </w:r>
    </w:p>
    <w:p w:rsidR="003003BD" w:rsidRDefault="003003BD" w:rsidP="005C77FB">
      <w:r>
        <w:t xml:space="preserve">    if(a%2==0)printf("</w:t>
      </w:r>
      <w:r>
        <w:rPr>
          <w:rFonts w:hint="eastAsia"/>
        </w:rPr>
        <w:t>该数是偶数</w:t>
      </w:r>
      <w:r>
        <w:t>");</w:t>
      </w:r>
    </w:p>
    <w:p w:rsidR="003003BD" w:rsidRDefault="003003BD" w:rsidP="005C77FB">
      <w:r>
        <w:t xml:space="preserve">    else printf("</w:t>
      </w:r>
      <w:r>
        <w:rPr>
          <w:rFonts w:hint="eastAsia"/>
        </w:rPr>
        <w:t>该数非偶数</w:t>
      </w:r>
      <w:r>
        <w:t xml:space="preserve">"); </w:t>
      </w:r>
    </w:p>
    <w:p w:rsidR="003003BD" w:rsidRDefault="003003BD" w:rsidP="005C77FB">
      <w:r>
        <w:t xml:space="preserve">    system("pause");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A0799E" w:rsidRDefault="003003BD" w:rsidP="00A0799E">
      <w:pPr>
        <w:jc w:val="center"/>
        <w:rPr>
          <w:color w:val="FF0000"/>
        </w:rPr>
      </w:pPr>
      <w:r w:rsidRPr="00A0799E">
        <w:rPr>
          <w:color w:val="FF0000"/>
        </w:rPr>
        <w:t>1-7</w:t>
      </w:r>
    </w:p>
    <w:p w:rsidR="003003BD" w:rsidRDefault="003003BD" w:rsidP="005C77FB">
      <w:r>
        <w:t>#include &lt;stdio.h&gt;</w:t>
      </w:r>
    </w:p>
    <w:p w:rsidR="003003BD" w:rsidRDefault="003003BD" w:rsidP="005C77FB">
      <w:r>
        <w:t>int main()</w:t>
      </w:r>
    </w:p>
    <w:p w:rsidR="003003BD" w:rsidRDefault="003003BD" w:rsidP="005C77FB">
      <w:r>
        <w:t>{</w:t>
      </w:r>
    </w:p>
    <w:p w:rsidR="003003BD" w:rsidRDefault="003003BD" w:rsidP="005C77FB">
      <w:r>
        <w:t xml:space="preserve">    const int a=95; </w:t>
      </w:r>
    </w:p>
    <w:p w:rsidR="003003BD" w:rsidRDefault="003003BD" w:rsidP="005C77FB">
      <w:r>
        <w:t xml:space="preserve">    int n;</w:t>
      </w:r>
    </w:p>
    <w:p w:rsidR="003003BD" w:rsidRDefault="003003BD" w:rsidP="005C77FB">
      <w:r>
        <w:t xml:space="preserve">    printf("</w:t>
      </w:r>
      <w:r>
        <w:rPr>
          <w:rFonts w:hint="eastAsia"/>
        </w:rPr>
        <w:t>你要买多少件衣服</w:t>
      </w:r>
      <w:r>
        <w:t>\n");</w:t>
      </w:r>
    </w:p>
    <w:p w:rsidR="003003BD" w:rsidRDefault="003003BD" w:rsidP="005C77FB">
      <w:r>
        <w:t xml:space="preserve">    scanf("%d",&amp;n);</w:t>
      </w:r>
    </w:p>
    <w:p w:rsidR="003003BD" w:rsidRDefault="003003BD" w:rsidP="005C77FB">
      <w:r>
        <w:t xml:space="preserve">    if(a*n&gt;=300)printf("</w:t>
      </w:r>
      <w:r>
        <w:rPr>
          <w:rFonts w:hint="eastAsia"/>
        </w:rPr>
        <w:t>需要</w:t>
      </w:r>
      <w:r>
        <w:t>%.2lf</w:t>
      </w:r>
      <w:r>
        <w:rPr>
          <w:rFonts w:hint="eastAsia"/>
        </w:rPr>
        <w:t>元</w:t>
      </w:r>
      <w:r>
        <w:t>\n",a*n*0.85);</w:t>
      </w:r>
    </w:p>
    <w:p w:rsidR="003003BD" w:rsidRDefault="003003BD" w:rsidP="005C77FB">
      <w:r>
        <w:t xml:space="preserve">    else printf("</w:t>
      </w:r>
      <w:r>
        <w:rPr>
          <w:rFonts w:hint="eastAsia"/>
        </w:rPr>
        <w:t>需要</w:t>
      </w:r>
      <w:r>
        <w:t>%.2lf</w:t>
      </w:r>
      <w:r>
        <w:rPr>
          <w:rFonts w:hint="eastAsia"/>
        </w:rPr>
        <w:t>元</w:t>
      </w:r>
      <w:r>
        <w:t>\n",(double)a*n); //</w:t>
      </w:r>
      <w:r>
        <w:rPr>
          <w:rFonts w:hint="eastAsia"/>
        </w:rPr>
        <w:t>由于输出是小数</w:t>
      </w:r>
      <w:r>
        <w:t>%.2lf,</w:t>
      </w:r>
      <w:r>
        <w:rPr>
          <w:rFonts w:hint="eastAsia"/>
        </w:rPr>
        <w:t>故一定要将</w:t>
      </w:r>
      <w:r>
        <w:t>int</w:t>
      </w:r>
      <w:r>
        <w:rPr>
          <w:rFonts w:hint="eastAsia"/>
        </w:rPr>
        <w:t>型转化为浮点型</w:t>
      </w:r>
      <w:r>
        <w:t xml:space="preserve"> </w:t>
      </w:r>
    </w:p>
    <w:p w:rsidR="003003BD" w:rsidRDefault="003003BD" w:rsidP="005C77FB">
      <w:r>
        <w:t xml:space="preserve">    system("pause");</w:t>
      </w:r>
    </w:p>
    <w:p w:rsidR="003003BD" w:rsidRDefault="003003BD" w:rsidP="005C77FB">
      <w:r>
        <w:t xml:space="preserve">    return 0; </w:t>
      </w:r>
    </w:p>
    <w:p w:rsidR="003003BD" w:rsidRDefault="003003BD" w:rsidP="005C77FB">
      <w:r>
        <w:t>}</w:t>
      </w:r>
    </w:p>
    <w:p w:rsidR="003003BD" w:rsidRPr="00A0799E" w:rsidRDefault="003003BD" w:rsidP="00A0799E">
      <w:pPr>
        <w:jc w:val="center"/>
        <w:rPr>
          <w:color w:val="FF0000"/>
        </w:rPr>
      </w:pPr>
      <w:r w:rsidRPr="00A0799E">
        <w:rPr>
          <w:color w:val="FF0000"/>
        </w:rPr>
        <w:t>1-8</w:t>
      </w:r>
    </w:p>
    <w:p w:rsidR="003003BD" w:rsidRDefault="003003BD" w:rsidP="00802EF9">
      <w:r>
        <w:t>#include &lt;stdio.h&gt;</w:t>
      </w:r>
    </w:p>
    <w:p w:rsidR="003003BD" w:rsidRDefault="003003BD" w:rsidP="00802EF9">
      <w:r>
        <w:t>#include &lt;stdio.h&gt;</w:t>
      </w:r>
    </w:p>
    <w:p w:rsidR="003003BD" w:rsidRDefault="003003BD" w:rsidP="00802EF9">
      <w:r>
        <w:t>int main()</w:t>
      </w:r>
    </w:p>
    <w:p w:rsidR="003003BD" w:rsidRDefault="003003BD" w:rsidP="00802EF9">
      <w:r>
        <w:t>{</w:t>
      </w:r>
    </w:p>
    <w:p w:rsidR="003003BD" w:rsidRDefault="003003BD" w:rsidP="00802EF9">
      <w:r>
        <w:t xml:space="preserve">    double a;</w:t>
      </w:r>
    </w:p>
    <w:p w:rsidR="003003BD" w:rsidRDefault="003003BD" w:rsidP="00802EF9">
      <w:r>
        <w:t xml:space="preserve">    scanf("%lf",&amp;a); </w:t>
      </w:r>
    </w:p>
    <w:p w:rsidR="003003BD" w:rsidRDefault="003003BD" w:rsidP="00802EF9">
      <w:r>
        <w:t xml:space="preserve">    if(a&gt;0)printf("%.2lf",a);</w:t>
      </w:r>
    </w:p>
    <w:p w:rsidR="003003BD" w:rsidRDefault="003003BD" w:rsidP="00802EF9">
      <w:r>
        <w:t xml:space="preserve">    else printf("%.2lf",-a);</w:t>
      </w:r>
    </w:p>
    <w:p w:rsidR="003003BD" w:rsidRDefault="003003BD" w:rsidP="00802EF9">
      <w:r>
        <w:t xml:space="preserve">    system("pause"); </w:t>
      </w:r>
    </w:p>
    <w:p w:rsidR="003003BD" w:rsidRDefault="003003BD" w:rsidP="00802EF9">
      <w:r>
        <w:t xml:space="preserve">    return 0; </w:t>
      </w:r>
    </w:p>
    <w:p w:rsidR="003003BD" w:rsidRDefault="003003BD" w:rsidP="00802EF9">
      <w:r>
        <w:t>}</w:t>
      </w:r>
    </w:p>
    <w:p w:rsidR="003003BD" w:rsidRPr="00A0799E" w:rsidRDefault="003003BD" w:rsidP="00A0799E">
      <w:pPr>
        <w:jc w:val="center"/>
        <w:rPr>
          <w:color w:val="FF0000"/>
        </w:rPr>
      </w:pPr>
      <w:r w:rsidRPr="00A0799E">
        <w:rPr>
          <w:color w:val="FF0000"/>
        </w:rPr>
        <w:t>1-9(</w:t>
      </w:r>
      <w:r w:rsidRPr="00A0799E">
        <w:rPr>
          <w:rFonts w:hint="eastAsia"/>
          <w:color w:val="FF0000"/>
        </w:rPr>
        <w:t>方法一</w:t>
      </w:r>
      <w:r w:rsidRPr="00A0799E">
        <w:rPr>
          <w:color w:val="FF0000"/>
        </w:rPr>
        <w:t>)</w:t>
      </w:r>
    </w:p>
    <w:p w:rsidR="003003BD" w:rsidRDefault="003003BD" w:rsidP="00802EF9">
      <w:r>
        <w:t>#include &lt;stdio.h&gt;</w:t>
      </w:r>
    </w:p>
    <w:p w:rsidR="003003BD" w:rsidRDefault="003003BD" w:rsidP="00802EF9">
      <w:r>
        <w:t>int main()</w:t>
      </w:r>
    </w:p>
    <w:p w:rsidR="003003BD" w:rsidRDefault="003003BD" w:rsidP="00802EF9">
      <w:r>
        <w:t>{</w:t>
      </w:r>
    </w:p>
    <w:p w:rsidR="003003BD" w:rsidRDefault="003003BD" w:rsidP="00802EF9">
      <w:r>
        <w:t xml:space="preserve">    int a,b,c,max,min,middle;</w:t>
      </w:r>
    </w:p>
    <w:p w:rsidR="003003BD" w:rsidRDefault="003003BD" w:rsidP="00802EF9">
      <w:r>
        <w:t xml:space="preserve">    scanf("%d%d%d",&amp;a,&amp;b,&amp;c);</w:t>
      </w:r>
    </w:p>
    <w:p w:rsidR="003003BD" w:rsidRDefault="003003BD" w:rsidP="00802EF9">
      <w:r>
        <w:t xml:space="preserve">    while(a&lt;0||b&lt;0||c&lt;0)</w:t>
      </w:r>
    </w:p>
    <w:p w:rsidR="003003BD" w:rsidRDefault="003003BD" w:rsidP="00802EF9">
      <w:r>
        <w:t xml:space="preserve">    {</w:t>
      </w:r>
    </w:p>
    <w:p w:rsidR="003003BD" w:rsidRDefault="003003BD" w:rsidP="00802EF9">
      <w:r>
        <w:t xml:space="preserve">           printf("</w:t>
      </w:r>
      <w:r>
        <w:rPr>
          <w:rFonts w:hint="eastAsia"/>
        </w:rPr>
        <w:t>三边必须都是大于零的正整数</w:t>
      </w:r>
      <w:r>
        <w:t>");</w:t>
      </w:r>
    </w:p>
    <w:p w:rsidR="003003BD" w:rsidRDefault="003003BD" w:rsidP="00802EF9">
      <w:r>
        <w:t xml:space="preserve">           scanf("%d%d%d",&amp;a,&amp;b,&amp;c);             </w:t>
      </w:r>
    </w:p>
    <w:p w:rsidR="003003BD" w:rsidRDefault="003003BD" w:rsidP="00802EF9">
      <w:r>
        <w:t xml:space="preserve">    }</w:t>
      </w:r>
    </w:p>
    <w:p w:rsidR="003003BD" w:rsidRDefault="003003BD" w:rsidP="00802EF9">
      <w:r>
        <w:t xml:space="preserve">    min=a;if(a&gt;b)min=b;if(a&gt;c)min=c;</w:t>
      </w:r>
    </w:p>
    <w:p w:rsidR="003003BD" w:rsidRDefault="003003BD" w:rsidP="00802EF9">
      <w:r>
        <w:t xml:space="preserve">    max=a;if(a&lt;b)max=b;if(a&lt;c)max=c;</w:t>
      </w:r>
    </w:p>
    <w:p w:rsidR="003003BD" w:rsidRDefault="003003BD" w:rsidP="00802EF9">
      <w:r>
        <w:t xml:space="preserve">    middle=a+b+c-min-max;  </w:t>
      </w:r>
    </w:p>
    <w:p w:rsidR="003003BD" w:rsidRDefault="003003BD" w:rsidP="00802EF9">
      <w:r>
        <w:t xml:space="preserve">    if(min+middle&gt;max)printf("yes");</w:t>
      </w:r>
    </w:p>
    <w:p w:rsidR="003003BD" w:rsidRDefault="003003BD" w:rsidP="00802EF9">
      <w:r>
        <w:t xml:space="preserve">    else printf("no");   </w:t>
      </w:r>
    </w:p>
    <w:p w:rsidR="003003BD" w:rsidRDefault="003003BD" w:rsidP="00802EF9">
      <w:r>
        <w:t xml:space="preserve">    system("pause");</w:t>
      </w:r>
    </w:p>
    <w:p w:rsidR="003003BD" w:rsidRDefault="003003BD" w:rsidP="00802EF9">
      <w:r>
        <w:t xml:space="preserve">    return 0; </w:t>
      </w:r>
    </w:p>
    <w:p w:rsidR="003003BD" w:rsidRDefault="003003BD" w:rsidP="00802EF9">
      <w:r>
        <w:t>}</w:t>
      </w:r>
    </w:p>
    <w:p w:rsidR="003003BD" w:rsidRPr="00A0799E" w:rsidRDefault="003003BD" w:rsidP="00A0799E">
      <w:pPr>
        <w:jc w:val="center"/>
        <w:rPr>
          <w:color w:val="FF0000"/>
        </w:rPr>
      </w:pPr>
      <w:r w:rsidRPr="00A0799E">
        <w:rPr>
          <w:color w:val="FF0000"/>
        </w:rPr>
        <w:t>1-9(</w:t>
      </w:r>
      <w:r w:rsidRPr="00A0799E">
        <w:rPr>
          <w:rFonts w:hint="eastAsia"/>
          <w:color w:val="FF0000"/>
        </w:rPr>
        <w:t>方法二</w:t>
      </w:r>
      <w:r w:rsidRPr="00A0799E">
        <w:rPr>
          <w:color w:val="FF0000"/>
        </w:rPr>
        <w:t>)</w:t>
      </w:r>
    </w:p>
    <w:p w:rsidR="003003BD" w:rsidRDefault="003003BD" w:rsidP="00802EF9">
      <w:r>
        <w:t>#include &lt;stdio.h&gt;</w:t>
      </w:r>
    </w:p>
    <w:p w:rsidR="003003BD" w:rsidRDefault="003003BD" w:rsidP="00802EF9">
      <w:r>
        <w:t>int main()</w:t>
      </w:r>
    </w:p>
    <w:p w:rsidR="003003BD" w:rsidRDefault="003003BD" w:rsidP="00802EF9">
      <w:r>
        <w:t>{</w:t>
      </w:r>
    </w:p>
    <w:p w:rsidR="003003BD" w:rsidRDefault="003003BD" w:rsidP="00802EF9">
      <w:r>
        <w:t xml:space="preserve">    int a,b,c,t=0;</w:t>
      </w:r>
    </w:p>
    <w:p w:rsidR="003003BD" w:rsidRDefault="003003BD" w:rsidP="00802EF9">
      <w:r>
        <w:t xml:space="preserve">    scanf("%d%d%d",&amp;a,&amp;b,&amp;c);</w:t>
      </w:r>
    </w:p>
    <w:p w:rsidR="003003BD" w:rsidRDefault="003003BD" w:rsidP="00802EF9">
      <w:r>
        <w:t xml:space="preserve">    while(a&lt;0||b&lt;0||c&lt;0)</w:t>
      </w:r>
    </w:p>
    <w:p w:rsidR="003003BD" w:rsidRDefault="003003BD" w:rsidP="00802EF9">
      <w:r>
        <w:t xml:space="preserve">    {</w:t>
      </w:r>
    </w:p>
    <w:p w:rsidR="003003BD" w:rsidRDefault="003003BD" w:rsidP="00802EF9">
      <w:r>
        <w:t xml:space="preserve">           printf("</w:t>
      </w:r>
      <w:r>
        <w:rPr>
          <w:rFonts w:hint="eastAsia"/>
        </w:rPr>
        <w:t>三边必须都是大于零的正整数</w:t>
      </w:r>
      <w:r>
        <w:t>");</w:t>
      </w:r>
    </w:p>
    <w:p w:rsidR="003003BD" w:rsidRDefault="003003BD" w:rsidP="00802EF9">
      <w:r>
        <w:t xml:space="preserve">           scanf("%d%d%d",&amp;a,&amp;b,&amp;c);             </w:t>
      </w:r>
    </w:p>
    <w:p w:rsidR="003003BD" w:rsidRDefault="003003BD" w:rsidP="00802EF9">
      <w:r>
        <w:t xml:space="preserve">    }</w:t>
      </w:r>
    </w:p>
    <w:p w:rsidR="003003BD" w:rsidRDefault="003003BD" w:rsidP="00802EF9">
      <w:r>
        <w:t xml:space="preserve">    </w:t>
      </w:r>
    </w:p>
    <w:p w:rsidR="003003BD" w:rsidRDefault="003003BD" w:rsidP="00802EF9">
      <w:r>
        <w:t xml:space="preserve">    if(a&gt;b){t=a;a=b;b=t;}</w:t>
      </w:r>
    </w:p>
    <w:p w:rsidR="003003BD" w:rsidRDefault="003003BD" w:rsidP="00802EF9">
      <w:r>
        <w:t xml:space="preserve">    if(a&gt;c){t=a;a=c;c=t;}</w:t>
      </w:r>
    </w:p>
    <w:p w:rsidR="003003BD" w:rsidRDefault="003003BD" w:rsidP="00802EF9">
      <w:r>
        <w:t xml:space="preserve">    if(b&gt;c){t=b;b=c;c=t;}</w:t>
      </w:r>
    </w:p>
    <w:p w:rsidR="003003BD" w:rsidRDefault="003003BD" w:rsidP="00802EF9">
      <w:r>
        <w:t xml:space="preserve">    if(a+b&gt;c)printf("yes");</w:t>
      </w:r>
    </w:p>
    <w:p w:rsidR="003003BD" w:rsidRDefault="003003BD" w:rsidP="00802EF9">
      <w:r>
        <w:t xml:space="preserve">    else printf("no");   </w:t>
      </w:r>
    </w:p>
    <w:p w:rsidR="003003BD" w:rsidRDefault="003003BD" w:rsidP="00802EF9">
      <w:r>
        <w:t xml:space="preserve">    system("pause");</w:t>
      </w:r>
    </w:p>
    <w:p w:rsidR="003003BD" w:rsidRDefault="003003BD" w:rsidP="00802EF9">
      <w:r>
        <w:t xml:space="preserve">    return 0; </w:t>
      </w:r>
    </w:p>
    <w:p w:rsidR="003003BD" w:rsidRDefault="003003BD" w:rsidP="00802EF9">
      <w:r>
        <w:t>}</w:t>
      </w:r>
    </w:p>
    <w:p w:rsidR="003003BD" w:rsidRPr="00A0799E" w:rsidRDefault="003003BD" w:rsidP="00A0799E">
      <w:pPr>
        <w:jc w:val="center"/>
        <w:rPr>
          <w:color w:val="FF0000"/>
        </w:rPr>
      </w:pPr>
      <w:r w:rsidRPr="00A0799E">
        <w:rPr>
          <w:color w:val="FF0000"/>
        </w:rPr>
        <w:t>1-10</w:t>
      </w:r>
    </w:p>
    <w:p w:rsidR="003003BD" w:rsidRDefault="003003BD" w:rsidP="00802EF9">
      <w:r>
        <w:t>#include &lt;stdio.h&gt;</w:t>
      </w:r>
    </w:p>
    <w:p w:rsidR="003003BD" w:rsidRDefault="003003BD" w:rsidP="00802EF9">
      <w:r>
        <w:t>int main()</w:t>
      </w:r>
    </w:p>
    <w:p w:rsidR="003003BD" w:rsidRDefault="003003BD" w:rsidP="00802EF9">
      <w:r>
        <w:t>{</w:t>
      </w:r>
    </w:p>
    <w:p w:rsidR="003003BD" w:rsidRDefault="003003BD" w:rsidP="00802EF9">
      <w:r>
        <w:t xml:space="preserve">    int n;</w:t>
      </w:r>
    </w:p>
    <w:p w:rsidR="003003BD" w:rsidRDefault="003003BD" w:rsidP="00802EF9">
      <w:r>
        <w:t xml:space="preserve">    scanf("%d",&amp;n); </w:t>
      </w:r>
    </w:p>
    <w:p w:rsidR="003003BD" w:rsidRDefault="003003BD" w:rsidP="00802EF9">
      <w:r>
        <w:t xml:space="preserve">    if(n%4==0)</w:t>
      </w:r>
    </w:p>
    <w:p w:rsidR="003003BD" w:rsidRDefault="003003BD" w:rsidP="00802EF9">
      <w:r>
        <w:t xml:space="preserve">    {</w:t>
      </w:r>
    </w:p>
    <w:p w:rsidR="003003BD" w:rsidRDefault="003003BD" w:rsidP="00802EF9">
      <w:r>
        <w:t xml:space="preserve">      if(n%100==0)</w:t>
      </w:r>
    </w:p>
    <w:p w:rsidR="003003BD" w:rsidRDefault="003003BD" w:rsidP="00802EF9">
      <w:r>
        <w:t xml:space="preserve">      {</w:t>
      </w:r>
    </w:p>
    <w:p w:rsidR="003003BD" w:rsidRDefault="003003BD" w:rsidP="00802EF9">
      <w:r>
        <w:t xml:space="preserve">        if(n%400==0)</w:t>
      </w:r>
    </w:p>
    <w:p w:rsidR="003003BD" w:rsidRDefault="003003BD" w:rsidP="00802EF9">
      <w:r>
        <w:t xml:space="preserve">        {</w:t>
      </w:r>
    </w:p>
    <w:p w:rsidR="003003BD" w:rsidRDefault="003003BD" w:rsidP="00802EF9">
      <w:r>
        <w:t xml:space="preserve">        printf("yes"); </w:t>
      </w:r>
    </w:p>
    <w:p w:rsidR="003003BD" w:rsidRDefault="003003BD" w:rsidP="00802EF9">
      <w:r>
        <w:t xml:space="preserve">        }          </w:t>
      </w:r>
    </w:p>
    <w:p w:rsidR="003003BD" w:rsidRDefault="003003BD" w:rsidP="00802EF9">
      <w:r>
        <w:t xml:space="preserve">        else printf("no"); </w:t>
      </w:r>
    </w:p>
    <w:p w:rsidR="003003BD" w:rsidRDefault="003003BD" w:rsidP="00802EF9">
      <w:r>
        <w:t xml:space="preserve">      }        </w:t>
      </w:r>
    </w:p>
    <w:p w:rsidR="003003BD" w:rsidRDefault="003003BD" w:rsidP="00802EF9">
      <w:r>
        <w:t xml:space="preserve">      else printf("yes"); </w:t>
      </w:r>
    </w:p>
    <w:p w:rsidR="003003BD" w:rsidRDefault="003003BD" w:rsidP="00802EF9">
      <w:r>
        <w:t xml:space="preserve">    } </w:t>
      </w:r>
    </w:p>
    <w:p w:rsidR="003003BD" w:rsidRDefault="003003BD" w:rsidP="00802EF9">
      <w:r>
        <w:t xml:space="preserve">    else printf("no"); </w:t>
      </w:r>
    </w:p>
    <w:p w:rsidR="003003BD" w:rsidRDefault="003003BD" w:rsidP="00802EF9">
      <w:r>
        <w:t xml:space="preserve">    system("pause");</w:t>
      </w:r>
    </w:p>
    <w:p w:rsidR="003003BD" w:rsidRDefault="003003BD" w:rsidP="00802EF9">
      <w:r>
        <w:t xml:space="preserve">    return 0; </w:t>
      </w:r>
    </w:p>
    <w:p w:rsidR="003003BD" w:rsidRDefault="003003BD" w:rsidP="00802EF9">
      <w:r>
        <w:t>}</w:t>
      </w:r>
    </w:p>
    <w:p w:rsidR="003003BD" w:rsidRPr="00D829F4" w:rsidRDefault="003003BD" w:rsidP="00D829F4">
      <w:pPr>
        <w:jc w:val="center"/>
        <w:rPr>
          <w:color w:val="FF0000"/>
        </w:rPr>
      </w:pPr>
      <w:r w:rsidRPr="00D829F4">
        <w:rPr>
          <w:color w:val="FF0000"/>
        </w:rPr>
        <w:t>3n+1</w:t>
      </w:r>
      <w:r w:rsidRPr="00D829F4">
        <w:rPr>
          <w:rFonts w:hint="eastAsia"/>
          <w:color w:val="FF0000"/>
        </w:rPr>
        <w:t>解决篇</w:t>
      </w:r>
      <w:r w:rsidRPr="00D829F4">
        <w:rPr>
          <w:color w:val="FF0000"/>
        </w:rPr>
        <w:t>1</w:t>
      </w:r>
    </w:p>
    <w:p w:rsidR="003003BD" w:rsidRDefault="003003BD" w:rsidP="00D829F4">
      <w:r>
        <w:t xml:space="preserve">#include &lt;stdio.h&gt; </w:t>
      </w:r>
    </w:p>
    <w:p w:rsidR="003003BD" w:rsidRDefault="003003BD" w:rsidP="00D829F4">
      <w:r>
        <w:t>int  main()</w:t>
      </w:r>
    </w:p>
    <w:p w:rsidR="003003BD" w:rsidRDefault="003003BD" w:rsidP="00D829F4">
      <w:r>
        <w:t>{</w:t>
      </w:r>
    </w:p>
    <w:p w:rsidR="003003BD" w:rsidRDefault="003003BD" w:rsidP="00D829F4">
      <w:r>
        <w:t xml:space="preserve">    int count=0;double i,m;</w:t>
      </w:r>
    </w:p>
    <w:p w:rsidR="003003BD" w:rsidRDefault="003003BD" w:rsidP="00D829F4">
      <w:r>
        <w:t xml:space="preserve">    </w:t>
      </w:r>
    </w:p>
    <w:p w:rsidR="003003BD" w:rsidRDefault="003003BD" w:rsidP="00D829F4">
      <w:r>
        <w:t xml:space="preserve">    scanf("%lf",&amp;i);</w:t>
      </w:r>
    </w:p>
    <w:p w:rsidR="003003BD" w:rsidRDefault="003003BD" w:rsidP="00D829F4">
      <w:r>
        <w:t xml:space="preserve">    for(;i&gt;1;)</w:t>
      </w:r>
    </w:p>
    <w:p w:rsidR="003003BD" w:rsidRDefault="003003BD" w:rsidP="00D829F4">
      <w:r>
        <w:t xml:space="preserve">    {</w:t>
      </w:r>
    </w:p>
    <w:p w:rsidR="003003BD" w:rsidRDefault="003003BD" w:rsidP="00D829F4">
      <w:r>
        <w:t xml:space="preserve">         m=i/2;    </w:t>
      </w:r>
    </w:p>
    <w:p w:rsidR="003003BD" w:rsidRDefault="003003BD" w:rsidP="00D829F4">
      <w:r>
        <w:t xml:space="preserve">         if(floor(m+0.5)!=m){i=3*i+1;i/=2;count+=2;}//floor(x)</w:t>
      </w:r>
      <w:r>
        <w:rPr>
          <w:rFonts w:hint="eastAsia"/>
        </w:rPr>
        <w:t>取</w:t>
      </w:r>
      <w:r>
        <w:t>x</w:t>
      </w:r>
      <w:r>
        <w:rPr>
          <w:rFonts w:hint="eastAsia"/>
        </w:rPr>
        <w:t>的整数部分</w:t>
      </w:r>
      <w:r>
        <w:t xml:space="preserve">. </w:t>
      </w:r>
    </w:p>
    <w:p w:rsidR="003003BD" w:rsidRDefault="003003BD" w:rsidP="00D829F4">
      <w:r>
        <w:t xml:space="preserve">         else {i/=2;count++;}</w:t>
      </w:r>
    </w:p>
    <w:p w:rsidR="003003BD" w:rsidRDefault="003003BD" w:rsidP="00D829F4">
      <w:r>
        <w:t xml:space="preserve">    }</w:t>
      </w:r>
    </w:p>
    <w:p w:rsidR="003003BD" w:rsidRDefault="003003BD" w:rsidP="00D829F4">
      <w:r>
        <w:t xml:space="preserve">    printf("%d\n",count);</w:t>
      </w:r>
    </w:p>
    <w:p w:rsidR="003003BD" w:rsidRDefault="003003BD" w:rsidP="00D829F4">
      <w:r>
        <w:t xml:space="preserve">    system("pause");</w:t>
      </w:r>
    </w:p>
    <w:p w:rsidR="003003BD" w:rsidRDefault="003003BD" w:rsidP="00D829F4">
      <w:r>
        <w:t xml:space="preserve">    return 0;   </w:t>
      </w:r>
    </w:p>
    <w:p w:rsidR="003003BD" w:rsidRDefault="003003BD" w:rsidP="00D829F4">
      <w:r>
        <w:t>}</w:t>
      </w:r>
    </w:p>
    <w:p w:rsidR="003003BD" w:rsidRPr="00D829F4" w:rsidRDefault="003003BD" w:rsidP="00D829F4">
      <w:pPr>
        <w:jc w:val="center"/>
        <w:rPr>
          <w:color w:val="FF0000"/>
        </w:rPr>
      </w:pPr>
      <w:r w:rsidRPr="00D829F4">
        <w:rPr>
          <w:color w:val="FF0000"/>
        </w:rPr>
        <w:t>3n+1</w:t>
      </w:r>
      <w:r w:rsidRPr="00D829F4">
        <w:rPr>
          <w:rFonts w:hint="eastAsia"/>
          <w:color w:val="FF0000"/>
        </w:rPr>
        <w:t>解决篇</w:t>
      </w:r>
      <w:r>
        <w:rPr>
          <w:color w:val="FF0000"/>
        </w:rPr>
        <w:t>2</w:t>
      </w:r>
    </w:p>
    <w:p w:rsidR="003003BD" w:rsidRDefault="003003BD" w:rsidP="00D829F4">
      <w:r>
        <w:t>#include&lt;stdio.h&gt;</w:t>
      </w:r>
    </w:p>
    <w:p w:rsidR="003003BD" w:rsidRDefault="003003BD" w:rsidP="00D829F4">
      <w:r>
        <w:t>int main(){</w:t>
      </w:r>
    </w:p>
    <w:p w:rsidR="003003BD" w:rsidRDefault="003003BD" w:rsidP="00D829F4">
      <w:r>
        <w:t xml:space="preserve">  long long n, count = 0;//long long </w:t>
      </w:r>
      <w:r>
        <w:rPr>
          <w:rFonts w:hint="eastAsia"/>
        </w:rPr>
        <w:t>的取值范围</w:t>
      </w:r>
      <w:r>
        <w:t>:-2^63~2^63-1</w:t>
      </w:r>
    </w:p>
    <w:p w:rsidR="003003BD" w:rsidRDefault="003003BD" w:rsidP="00D829F4">
      <w:r>
        <w:t xml:space="preserve">  scanf("%I64d", &amp;n);</w:t>
      </w:r>
    </w:p>
    <w:p w:rsidR="003003BD" w:rsidRDefault="003003BD" w:rsidP="00D829F4">
      <w:r>
        <w:t xml:space="preserve">  while(n &gt; 1) {</w:t>
      </w:r>
    </w:p>
    <w:p w:rsidR="003003BD" w:rsidRDefault="003003BD" w:rsidP="00D829F4">
      <w:r>
        <w:t xml:space="preserve">    if(n % 2 == 1) n = n*3+1;</w:t>
      </w:r>
    </w:p>
    <w:p w:rsidR="003003BD" w:rsidRDefault="003003BD" w:rsidP="00D829F4">
      <w:r>
        <w:t xml:space="preserve">    else n /= 2;</w:t>
      </w:r>
    </w:p>
    <w:p w:rsidR="003003BD" w:rsidRDefault="003003BD" w:rsidP="00D829F4">
      <w:r>
        <w:t xml:space="preserve">    count++;</w:t>
      </w:r>
    </w:p>
    <w:p w:rsidR="003003BD" w:rsidRDefault="003003BD" w:rsidP="00D829F4">
      <w:r>
        <w:t xml:space="preserve">  }</w:t>
      </w:r>
    </w:p>
    <w:p w:rsidR="003003BD" w:rsidRDefault="003003BD" w:rsidP="00D829F4">
      <w:r>
        <w:t xml:space="preserve">  printf("%I64d\n", count);</w:t>
      </w:r>
    </w:p>
    <w:p w:rsidR="003003BD" w:rsidRDefault="003003BD" w:rsidP="00D829F4">
      <w:r>
        <w:t xml:space="preserve">  return 0;</w:t>
      </w:r>
    </w:p>
    <w:p w:rsidR="003003BD" w:rsidRDefault="003003BD" w:rsidP="00D829F4">
      <w:r>
        <w:t>}</w:t>
      </w:r>
    </w:p>
    <w:p w:rsidR="003003BD" w:rsidRPr="0066520C" w:rsidRDefault="003003BD" w:rsidP="0066520C">
      <w:pPr>
        <w:jc w:val="center"/>
        <w:rPr>
          <w:color w:val="FF0000"/>
        </w:rPr>
      </w:pPr>
      <w:r w:rsidRPr="0066520C">
        <w:rPr>
          <w:rFonts w:hint="eastAsia"/>
          <w:color w:val="FF0000"/>
        </w:rPr>
        <w:t>数据统计解决篇</w:t>
      </w:r>
    </w:p>
    <w:p w:rsidR="003003BD" w:rsidRDefault="003003BD" w:rsidP="0066520C">
      <w:r>
        <w:t xml:space="preserve">#include &lt;stdio.h&gt; </w:t>
      </w:r>
    </w:p>
    <w:p w:rsidR="003003BD" w:rsidRDefault="003003BD" w:rsidP="0066520C">
      <w:r>
        <w:t>int  main()</w:t>
      </w:r>
    </w:p>
    <w:p w:rsidR="003003BD" w:rsidRDefault="003003BD" w:rsidP="0066520C">
      <w:r>
        <w:t>{</w:t>
      </w:r>
    </w:p>
    <w:p w:rsidR="003003BD" w:rsidRDefault="003003BD" w:rsidP="0066520C">
      <w:r>
        <w:t xml:space="preserve">    int x,n=0,s=0,min,max;</w:t>
      </w:r>
    </w:p>
    <w:p w:rsidR="003003BD" w:rsidRDefault="003003BD" w:rsidP="0066520C">
      <w:r>
        <w:t xml:space="preserve">    while(scanf("%d",&amp;x)==1)</w:t>
      </w:r>
    </w:p>
    <w:p w:rsidR="003003BD" w:rsidRDefault="003003BD" w:rsidP="0066520C">
      <w:r>
        <w:t xml:space="preserve">    {</w:t>
      </w:r>
    </w:p>
    <w:p w:rsidR="003003BD" w:rsidRDefault="003003BD" w:rsidP="0066520C">
      <w:r>
        <w:t xml:space="preserve">    if(n==0){min=max=x;}//</w:t>
      </w:r>
      <w:r>
        <w:rPr>
          <w:rFonts w:hint="eastAsia"/>
        </w:rPr>
        <w:t>读取第一个数的时候将第一个数赋值给</w:t>
      </w:r>
      <w:r>
        <w:t>min</w:t>
      </w:r>
      <w:r>
        <w:rPr>
          <w:rFonts w:hint="eastAsia"/>
        </w:rPr>
        <w:t>和</w:t>
      </w:r>
      <w:r>
        <w:t xml:space="preserve">max </w:t>
      </w:r>
    </w:p>
    <w:p w:rsidR="003003BD" w:rsidRDefault="003003BD" w:rsidP="0066520C">
      <w:r>
        <w:t xml:space="preserve">    s+=x;</w:t>
      </w:r>
    </w:p>
    <w:p w:rsidR="003003BD" w:rsidRDefault="003003BD" w:rsidP="0066520C">
      <w:r>
        <w:t xml:space="preserve">    if(x&lt;min)min=x;</w:t>
      </w:r>
    </w:p>
    <w:p w:rsidR="003003BD" w:rsidRDefault="003003BD" w:rsidP="0066520C">
      <w:r>
        <w:t xml:space="preserve">    if(x&gt;max)max=x;</w:t>
      </w:r>
    </w:p>
    <w:p w:rsidR="003003BD" w:rsidRDefault="003003BD" w:rsidP="0066520C">
      <w:r>
        <w:t xml:space="preserve">    n++;</w:t>
      </w:r>
    </w:p>
    <w:p w:rsidR="003003BD" w:rsidRDefault="003003BD" w:rsidP="0066520C">
      <w:r>
        <w:t xml:space="preserve">    }</w:t>
      </w:r>
    </w:p>
    <w:p w:rsidR="003003BD" w:rsidRDefault="003003BD" w:rsidP="0066520C">
      <w:r>
        <w:t xml:space="preserve">    printf("%d %d %.3lf\n",min,max,(double)s/n);</w:t>
      </w:r>
    </w:p>
    <w:p w:rsidR="003003BD" w:rsidRDefault="003003BD" w:rsidP="0066520C">
      <w:r>
        <w:t xml:space="preserve">    system("pause");</w:t>
      </w:r>
    </w:p>
    <w:p w:rsidR="003003BD" w:rsidRDefault="003003BD" w:rsidP="0066520C">
      <w:r>
        <w:t xml:space="preserve">    return 0;   </w:t>
      </w:r>
    </w:p>
    <w:p w:rsidR="003003BD" w:rsidRDefault="003003BD" w:rsidP="0066520C">
      <w:r>
        <w:t>}</w:t>
      </w:r>
    </w:p>
    <w:p w:rsidR="003003BD" w:rsidRPr="002774CC" w:rsidRDefault="003003BD" w:rsidP="002774CC">
      <w:pPr>
        <w:jc w:val="center"/>
        <w:rPr>
          <w:color w:val="FF0000"/>
        </w:rPr>
      </w:pPr>
      <w:r w:rsidRPr="002774CC">
        <w:rPr>
          <w:color w:val="FF0000"/>
        </w:rPr>
        <w:t>2-1(fin)</w:t>
      </w:r>
    </w:p>
    <w:p w:rsidR="003003BD" w:rsidRDefault="003003BD" w:rsidP="002774CC">
      <w:r>
        <w:t>#include &lt;stdio.h&gt;</w:t>
      </w:r>
    </w:p>
    <w:p w:rsidR="003003BD" w:rsidRDefault="003003BD" w:rsidP="002774CC">
      <w:r>
        <w:t>int main()</w:t>
      </w:r>
    </w:p>
    <w:p w:rsidR="003003BD" w:rsidRDefault="003003BD" w:rsidP="002774CC">
      <w:r>
        <w:t>{</w:t>
      </w:r>
    </w:p>
    <w:p w:rsidR="003003BD" w:rsidRDefault="003003BD" w:rsidP="002774CC">
      <w:r>
        <w:t xml:space="preserve">    FILE *fin,*fout;</w:t>
      </w:r>
    </w:p>
    <w:p w:rsidR="003003BD" w:rsidRDefault="003003BD" w:rsidP="002774CC">
      <w:r>
        <w:t xml:space="preserve">    fin=fopen("digit.in","rb");</w:t>
      </w:r>
    </w:p>
    <w:p w:rsidR="003003BD" w:rsidRDefault="003003BD" w:rsidP="002774CC">
      <w:r>
        <w:t xml:space="preserve">    fout=fopen("digit.out","wb");</w:t>
      </w:r>
    </w:p>
    <w:p w:rsidR="003003BD" w:rsidRDefault="003003BD" w:rsidP="002774CC">
      <w:r>
        <w:t xml:space="preserve">    /*fin=stdin;</w:t>
      </w:r>
    </w:p>
    <w:p w:rsidR="003003BD" w:rsidRDefault="003003BD" w:rsidP="002774CC">
      <w:r>
        <w:t xml:space="preserve">    fout=stdout;*/</w:t>
      </w:r>
    </w:p>
    <w:p w:rsidR="003003BD" w:rsidRDefault="003003BD" w:rsidP="002774CC">
      <w:r>
        <w:t xml:space="preserve">    int a,i=0;</w:t>
      </w:r>
    </w:p>
    <w:p w:rsidR="003003BD" w:rsidRDefault="003003BD" w:rsidP="002774CC">
      <w:r>
        <w:t xml:space="preserve">    fscanf(fin,"%d",&amp;a);</w:t>
      </w:r>
    </w:p>
    <w:p w:rsidR="003003BD" w:rsidRDefault="003003BD" w:rsidP="002774CC">
      <w:r>
        <w:t xml:space="preserve">    while(1)</w:t>
      </w:r>
    </w:p>
    <w:p w:rsidR="003003BD" w:rsidRDefault="003003BD" w:rsidP="002774CC">
      <w:r>
        <w:t xml:space="preserve">    {</w:t>
      </w:r>
    </w:p>
    <w:p w:rsidR="003003BD" w:rsidRDefault="003003BD" w:rsidP="002774CC">
      <w:r>
        <w:t xml:space="preserve">           a/=10;</w:t>
      </w:r>
    </w:p>
    <w:p w:rsidR="003003BD" w:rsidRDefault="003003BD" w:rsidP="002774CC">
      <w:r>
        <w:t xml:space="preserve">           i++;</w:t>
      </w:r>
    </w:p>
    <w:p w:rsidR="003003BD" w:rsidRDefault="003003BD" w:rsidP="002774CC">
      <w:r>
        <w:t xml:space="preserve">           if(a&lt;1)break;</w:t>
      </w:r>
    </w:p>
    <w:p w:rsidR="003003BD" w:rsidRDefault="003003BD" w:rsidP="002774CC">
      <w:r>
        <w:t xml:space="preserve">    }</w:t>
      </w:r>
    </w:p>
    <w:p w:rsidR="003003BD" w:rsidRDefault="003003BD" w:rsidP="002774CC">
      <w:r>
        <w:t xml:space="preserve">    fprintf(fout,"%d\r\n",i);</w:t>
      </w:r>
    </w:p>
    <w:p w:rsidR="003003BD" w:rsidRDefault="003003BD" w:rsidP="002774CC">
      <w:r>
        <w:t xml:space="preserve">    fclose(fin);</w:t>
      </w:r>
    </w:p>
    <w:p w:rsidR="003003BD" w:rsidRDefault="003003BD" w:rsidP="002774CC">
      <w:r>
        <w:t xml:space="preserve">    fclose(fout);</w:t>
      </w:r>
    </w:p>
    <w:p w:rsidR="003003BD" w:rsidRDefault="003003BD" w:rsidP="002774CC">
      <w:r>
        <w:t xml:space="preserve">    //system("pause");</w:t>
      </w:r>
    </w:p>
    <w:p w:rsidR="003003BD" w:rsidRDefault="003003BD" w:rsidP="002774CC">
      <w:r>
        <w:t xml:space="preserve">    return 0;</w:t>
      </w:r>
    </w:p>
    <w:p w:rsidR="003003BD" w:rsidRDefault="003003BD" w:rsidP="002774CC">
      <w:r>
        <w:t>}</w:t>
      </w:r>
    </w:p>
    <w:p w:rsidR="003003BD" w:rsidRPr="00201301" w:rsidRDefault="003003BD" w:rsidP="00201301">
      <w:pPr>
        <w:jc w:val="center"/>
        <w:rPr>
          <w:color w:val="FF0000"/>
        </w:rPr>
      </w:pPr>
      <w:r w:rsidRPr="00201301">
        <w:rPr>
          <w:color w:val="FF0000"/>
        </w:rPr>
        <w:t>2-1(freopen)</w:t>
      </w:r>
    </w:p>
    <w:p w:rsidR="003003BD" w:rsidRDefault="003003BD" w:rsidP="00201301">
      <w:r>
        <w:t>#include &lt;stdio.h&gt;</w:t>
      </w:r>
    </w:p>
    <w:p w:rsidR="003003BD" w:rsidRDefault="003003BD" w:rsidP="00201301">
      <w:r>
        <w:t>//#define LOCAL//</w:t>
      </w:r>
      <w:r>
        <w:rPr>
          <w:rFonts w:hint="eastAsia"/>
        </w:rPr>
        <w:t>在编译选项中定义</w:t>
      </w:r>
      <w:r>
        <w:t xml:space="preserve">LOCAL </w:t>
      </w:r>
    </w:p>
    <w:p w:rsidR="003003BD" w:rsidRDefault="003003BD" w:rsidP="00201301">
      <w:r>
        <w:t>int main()</w:t>
      </w:r>
    </w:p>
    <w:p w:rsidR="003003BD" w:rsidRDefault="003003BD" w:rsidP="00201301">
      <w:r>
        <w:t>{</w:t>
      </w:r>
    </w:p>
    <w:p w:rsidR="003003BD" w:rsidRDefault="003003BD" w:rsidP="00201301">
      <w:r>
        <w:t xml:space="preserve">    #ifdef LOCAL</w:t>
      </w:r>
    </w:p>
    <w:p w:rsidR="003003BD" w:rsidRDefault="003003BD" w:rsidP="00201301">
      <w:r>
        <w:t xml:space="preserve">    freopen("digit.in","r",stdin);</w:t>
      </w:r>
    </w:p>
    <w:p w:rsidR="003003BD" w:rsidRDefault="003003BD" w:rsidP="00201301">
      <w:r>
        <w:t xml:space="preserve">    freopen("digit.out","w",stdout);</w:t>
      </w:r>
    </w:p>
    <w:p w:rsidR="003003BD" w:rsidRDefault="003003BD" w:rsidP="00201301">
      <w:r>
        <w:t xml:space="preserve">    #endif</w:t>
      </w:r>
    </w:p>
    <w:p w:rsidR="003003BD" w:rsidRDefault="003003BD" w:rsidP="00201301">
      <w:r>
        <w:t xml:space="preserve">    int a,i=0;</w:t>
      </w:r>
    </w:p>
    <w:p w:rsidR="003003BD" w:rsidRDefault="003003BD" w:rsidP="00201301">
      <w:r>
        <w:t xml:space="preserve">    scanf("%d",&amp;a);</w:t>
      </w:r>
    </w:p>
    <w:p w:rsidR="003003BD" w:rsidRDefault="003003BD" w:rsidP="00201301">
      <w:r>
        <w:t xml:space="preserve">    while(1)</w:t>
      </w:r>
    </w:p>
    <w:p w:rsidR="003003BD" w:rsidRDefault="003003BD" w:rsidP="00201301">
      <w:r>
        <w:t xml:space="preserve">    {</w:t>
      </w:r>
    </w:p>
    <w:p w:rsidR="003003BD" w:rsidRDefault="003003BD" w:rsidP="00201301">
      <w:r>
        <w:t xml:space="preserve">           a/=10;</w:t>
      </w:r>
    </w:p>
    <w:p w:rsidR="003003BD" w:rsidRDefault="003003BD" w:rsidP="00201301">
      <w:r>
        <w:t xml:space="preserve">           i++;</w:t>
      </w:r>
    </w:p>
    <w:p w:rsidR="003003BD" w:rsidRDefault="003003BD" w:rsidP="00201301">
      <w:r>
        <w:t xml:space="preserve">           if(a&lt;1)break;</w:t>
      </w:r>
    </w:p>
    <w:p w:rsidR="003003BD" w:rsidRDefault="003003BD" w:rsidP="00201301">
      <w:r>
        <w:t xml:space="preserve">    }</w:t>
      </w:r>
    </w:p>
    <w:p w:rsidR="003003BD" w:rsidRDefault="003003BD" w:rsidP="00201301">
      <w:r>
        <w:t xml:space="preserve">    printf("%d\n",i);</w:t>
      </w:r>
    </w:p>
    <w:p w:rsidR="003003BD" w:rsidRDefault="003003BD" w:rsidP="00201301">
      <w:r>
        <w:t xml:space="preserve">    return 0;</w:t>
      </w:r>
    </w:p>
    <w:p w:rsidR="003003BD" w:rsidRDefault="003003BD" w:rsidP="00201301">
      <w:r>
        <w:t>}</w:t>
      </w:r>
    </w:p>
    <w:p w:rsidR="003003BD" w:rsidRPr="002522FA" w:rsidRDefault="003003BD" w:rsidP="002522FA">
      <w:pPr>
        <w:jc w:val="center"/>
        <w:rPr>
          <w:color w:val="FF0000"/>
        </w:rPr>
      </w:pPr>
      <w:r w:rsidRPr="002522FA">
        <w:rPr>
          <w:color w:val="FF0000"/>
        </w:rPr>
        <w:t>2-2(freopen)</w:t>
      </w:r>
    </w:p>
    <w:p w:rsidR="003003BD" w:rsidRDefault="003003BD" w:rsidP="002522FA">
      <w:r>
        <w:t>#include &lt;stdio.h&gt;</w:t>
      </w:r>
    </w:p>
    <w:p w:rsidR="003003BD" w:rsidRDefault="003003BD" w:rsidP="002522FA">
      <w:r>
        <w:t>//#define LOCAL//</w:t>
      </w:r>
      <w:r>
        <w:rPr>
          <w:rFonts w:hint="eastAsia"/>
        </w:rPr>
        <w:t>编译选项中定义</w:t>
      </w:r>
      <w:r>
        <w:t xml:space="preserve"> </w:t>
      </w:r>
    </w:p>
    <w:p w:rsidR="003003BD" w:rsidRDefault="003003BD" w:rsidP="002522FA">
      <w:r>
        <w:t>int main()</w:t>
      </w:r>
    </w:p>
    <w:p w:rsidR="003003BD" w:rsidRDefault="003003BD" w:rsidP="002522FA">
      <w:r>
        <w:t>{</w:t>
      </w:r>
    </w:p>
    <w:p w:rsidR="003003BD" w:rsidRDefault="003003BD" w:rsidP="002522FA">
      <w:r>
        <w:t xml:space="preserve">    #ifdef LOCAL</w:t>
      </w:r>
    </w:p>
    <w:p w:rsidR="003003BD" w:rsidRDefault="003003BD" w:rsidP="002522FA">
      <w:r>
        <w:t xml:space="preserve">    freopen("daffodil.out","w",stdout);</w:t>
      </w:r>
    </w:p>
    <w:p w:rsidR="003003BD" w:rsidRDefault="003003BD" w:rsidP="002522FA">
      <w:r>
        <w:t xml:space="preserve">    #endif</w:t>
      </w:r>
    </w:p>
    <w:p w:rsidR="003003BD" w:rsidRDefault="003003BD" w:rsidP="002522FA">
      <w:r>
        <w:t xml:space="preserve">    int a,b,c,m;</w:t>
      </w:r>
    </w:p>
    <w:p w:rsidR="003003BD" w:rsidRDefault="003003BD" w:rsidP="002522FA">
      <w:r>
        <w:t xml:space="preserve">    for(a=1;a&lt;=9;a++)</w:t>
      </w:r>
    </w:p>
    <w:p w:rsidR="003003BD" w:rsidRDefault="003003BD" w:rsidP="002522FA">
      <w:r>
        <w:t xml:space="preserve">    {</w:t>
      </w:r>
    </w:p>
    <w:p w:rsidR="003003BD" w:rsidRDefault="003003BD" w:rsidP="002522FA">
      <w:r>
        <w:t xml:space="preserve">       for(b=0;b&lt;=9;b++)</w:t>
      </w:r>
    </w:p>
    <w:p w:rsidR="003003BD" w:rsidRDefault="003003BD" w:rsidP="002522FA">
      <w:r>
        <w:t xml:space="preserve">       {</w:t>
      </w:r>
    </w:p>
    <w:p w:rsidR="003003BD" w:rsidRDefault="003003BD" w:rsidP="002522FA">
      <w:r>
        <w:t xml:space="preserve">           for (c=0;c&lt;=9;c++)</w:t>
      </w:r>
    </w:p>
    <w:p w:rsidR="003003BD" w:rsidRDefault="003003BD" w:rsidP="002522FA">
      <w:r>
        <w:t xml:space="preserve">           {</w:t>
      </w:r>
    </w:p>
    <w:p w:rsidR="003003BD" w:rsidRDefault="003003BD" w:rsidP="002522FA">
      <w:r>
        <w:t xml:space="preserve">               m=a*100+b*10+c;</w:t>
      </w:r>
    </w:p>
    <w:p w:rsidR="003003BD" w:rsidRDefault="003003BD" w:rsidP="002522FA">
      <w:r>
        <w:t xml:space="preserve">               if(m==a*a*a+b*b*b+c*c*c)printf("%d\n",m);</w:t>
      </w:r>
    </w:p>
    <w:p w:rsidR="003003BD" w:rsidRDefault="003003BD" w:rsidP="002522FA">
      <w:r>
        <w:t xml:space="preserve">           }</w:t>
      </w:r>
    </w:p>
    <w:p w:rsidR="003003BD" w:rsidRDefault="003003BD" w:rsidP="002522FA">
      <w:r>
        <w:t xml:space="preserve">       }</w:t>
      </w:r>
    </w:p>
    <w:p w:rsidR="003003BD" w:rsidRDefault="003003BD" w:rsidP="002522FA">
      <w:r>
        <w:t xml:space="preserve">    }  </w:t>
      </w:r>
    </w:p>
    <w:p w:rsidR="003003BD" w:rsidRDefault="003003BD" w:rsidP="002522FA">
      <w:r>
        <w:t xml:space="preserve">    //system("pause");</w:t>
      </w:r>
    </w:p>
    <w:p w:rsidR="003003BD" w:rsidRDefault="003003BD" w:rsidP="002522FA">
      <w:r>
        <w:t xml:space="preserve">    return 0;  </w:t>
      </w:r>
    </w:p>
    <w:p w:rsidR="003003BD" w:rsidRDefault="003003BD" w:rsidP="002522FA">
      <w:r>
        <w:t>}</w:t>
      </w:r>
    </w:p>
    <w:p w:rsidR="003003BD" w:rsidRPr="00C41907" w:rsidRDefault="003003BD" w:rsidP="00C41907">
      <w:pPr>
        <w:jc w:val="center"/>
        <w:rPr>
          <w:color w:val="FF0000"/>
        </w:rPr>
      </w:pPr>
      <w:r w:rsidRPr="00C41907">
        <w:rPr>
          <w:color w:val="FF0000"/>
        </w:rPr>
        <w:t>2-2(fin)</w:t>
      </w:r>
    </w:p>
    <w:p w:rsidR="003003BD" w:rsidRDefault="003003BD" w:rsidP="000A0854">
      <w:r>
        <w:t>#include &lt;stdio.h&gt;</w:t>
      </w:r>
    </w:p>
    <w:p w:rsidR="003003BD" w:rsidRDefault="003003BD" w:rsidP="000A0854">
      <w:r>
        <w:t>int main()</w:t>
      </w:r>
    </w:p>
    <w:p w:rsidR="003003BD" w:rsidRDefault="003003BD" w:rsidP="000A0854">
      <w:r>
        <w:t>{</w:t>
      </w:r>
    </w:p>
    <w:p w:rsidR="003003BD" w:rsidRDefault="003003BD" w:rsidP="000A0854">
      <w:r>
        <w:t xml:space="preserve">    FILE *fout;</w:t>
      </w:r>
    </w:p>
    <w:p w:rsidR="003003BD" w:rsidRDefault="003003BD" w:rsidP="000A0854">
      <w:r>
        <w:t xml:space="preserve">    fout=fopen("daffodil.out","wb");</w:t>
      </w:r>
    </w:p>
    <w:p w:rsidR="003003BD" w:rsidRDefault="003003BD" w:rsidP="000A0854">
      <w:r>
        <w:t xml:space="preserve">    int a,b,c,m;</w:t>
      </w:r>
    </w:p>
    <w:p w:rsidR="003003BD" w:rsidRDefault="003003BD" w:rsidP="000A0854">
      <w:r>
        <w:t xml:space="preserve">    for(a=1;a&lt;=9;a++)</w:t>
      </w:r>
    </w:p>
    <w:p w:rsidR="003003BD" w:rsidRDefault="003003BD" w:rsidP="000A0854">
      <w:r>
        <w:t xml:space="preserve">    {</w:t>
      </w:r>
    </w:p>
    <w:p w:rsidR="003003BD" w:rsidRDefault="003003BD" w:rsidP="000A0854">
      <w:r>
        <w:t xml:space="preserve">         for(b=0;b&lt;=9;b++)</w:t>
      </w:r>
    </w:p>
    <w:p w:rsidR="003003BD" w:rsidRDefault="003003BD" w:rsidP="000A0854">
      <w:r>
        <w:t xml:space="preserve">         {</w:t>
      </w:r>
    </w:p>
    <w:p w:rsidR="003003BD" w:rsidRDefault="003003BD" w:rsidP="000A0854">
      <w:r>
        <w:t xml:space="preserve">              for(c=0;c&lt;=9;c++)</w:t>
      </w:r>
    </w:p>
    <w:p w:rsidR="003003BD" w:rsidRDefault="003003BD" w:rsidP="000A0854">
      <w:r>
        <w:t xml:space="preserve">              {</w:t>
      </w:r>
    </w:p>
    <w:p w:rsidR="003003BD" w:rsidRDefault="003003BD" w:rsidP="000A0854">
      <w:r>
        <w:t xml:space="preserve">                   m=a*a*a+b*b*b+c*c*c;</w:t>
      </w:r>
    </w:p>
    <w:p w:rsidR="003003BD" w:rsidRDefault="003003BD" w:rsidP="000A0854">
      <w:r>
        <w:t xml:space="preserve">                   if(m==a*100+b*10+c)</w:t>
      </w:r>
    </w:p>
    <w:p w:rsidR="003003BD" w:rsidRDefault="003003BD" w:rsidP="000A0854">
      <w:r>
        <w:t xml:space="preserve">                   fprintf(fout,"%d\r\n",m);</w:t>
      </w:r>
    </w:p>
    <w:p w:rsidR="003003BD" w:rsidRDefault="003003BD" w:rsidP="000A0854">
      <w:r>
        <w:t xml:space="preserve">              }</w:t>
      </w:r>
    </w:p>
    <w:p w:rsidR="003003BD" w:rsidRDefault="003003BD" w:rsidP="000A0854">
      <w:r>
        <w:t xml:space="preserve">         }</w:t>
      </w:r>
    </w:p>
    <w:p w:rsidR="003003BD" w:rsidRDefault="003003BD" w:rsidP="000A0854">
      <w:r>
        <w:t xml:space="preserve">    }</w:t>
      </w:r>
    </w:p>
    <w:p w:rsidR="003003BD" w:rsidRDefault="003003BD" w:rsidP="000A0854">
      <w:r>
        <w:t xml:space="preserve">    fclose(fout);</w:t>
      </w:r>
    </w:p>
    <w:p w:rsidR="003003BD" w:rsidRDefault="003003BD" w:rsidP="000A0854">
      <w:r>
        <w:t xml:space="preserve">    return 0;</w:t>
      </w:r>
    </w:p>
    <w:p w:rsidR="003003BD" w:rsidRDefault="003003BD" w:rsidP="000A0854">
      <w:r>
        <w:t>}</w:t>
      </w:r>
    </w:p>
    <w:p w:rsidR="003003BD" w:rsidRPr="00C41907" w:rsidRDefault="003003BD" w:rsidP="00C41907">
      <w:pPr>
        <w:jc w:val="center"/>
        <w:rPr>
          <w:color w:val="FF0000"/>
        </w:rPr>
      </w:pPr>
      <w:r w:rsidRPr="00C41907">
        <w:rPr>
          <w:color w:val="FF0000"/>
        </w:rPr>
        <w:t>2-3(fin)</w:t>
      </w:r>
    </w:p>
    <w:p w:rsidR="003003BD" w:rsidRDefault="003003BD" w:rsidP="005E044E">
      <w:r>
        <w:t>#include&lt;stdio.h&gt;</w:t>
      </w:r>
    </w:p>
    <w:p w:rsidR="003003BD" w:rsidRDefault="003003BD" w:rsidP="005E044E">
      <w:r>
        <w:t>int main()</w:t>
      </w:r>
    </w:p>
    <w:p w:rsidR="003003BD" w:rsidRDefault="003003BD" w:rsidP="005E044E">
      <w:r>
        <w:t>{</w:t>
      </w:r>
    </w:p>
    <w:p w:rsidR="003003BD" w:rsidRDefault="003003BD" w:rsidP="005E044E">
      <w:r>
        <w:t xml:space="preserve">    FILE *fin,*fout;</w:t>
      </w:r>
    </w:p>
    <w:p w:rsidR="003003BD" w:rsidRDefault="003003BD" w:rsidP="005E044E">
      <w:r>
        <w:t xml:space="preserve">    fin=fopen("hanxin.in","rb");</w:t>
      </w:r>
    </w:p>
    <w:p w:rsidR="003003BD" w:rsidRDefault="003003BD" w:rsidP="005E044E">
      <w:r>
        <w:t xml:space="preserve">    fout=fopen("hanxin.out","wb");</w:t>
      </w:r>
    </w:p>
    <w:p w:rsidR="003003BD" w:rsidRDefault="003003BD" w:rsidP="005E044E">
      <w:r>
        <w:t xml:space="preserve">    //fin=stdin;</w:t>
      </w:r>
    </w:p>
    <w:p w:rsidR="003003BD" w:rsidRDefault="003003BD" w:rsidP="005E044E">
      <w:r>
        <w:t xml:space="preserve">    //fout=stdout;</w:t>
      </w:r>
    </w:p>
    <w:p w:rsidR="003003BD" w:rsidRDefault="003003BD" w:rsidP="005E044E">
      <w:r>
        <w:t xml:space="preserve">    int a,b,c,x,temp=0;//temp</w:t>
      </w:r>
      <w:r>
        <w:rPr>
          <w:rFonts w:hint="eastAsia"/>
        </w:rPr>
        <w:t>用来判断是否在</w:t>
      </w:r>
      <w:r>
        <w:t>10</w:t>
      </w:r>
      <w:r>
        <w:rPr>
          <w:rFonts w:hint="eastAsia"/>
        </w:rPr>
        <w:t>到</w:t>
      </w:r>
      <w:r>
        <w:t>100</w:t>
      </w:r>
      <w:r>
        <w:rPr>
          <w:rFonts w:hint="eastAsia"/>
        </w:rPr>
        <w:t>内存在这样的数</w:t>
      </w:r>
      <w:r>
        <w:t xml:space="preserve"> </w:t>
      </w:r>
    </w:p>
    <w:p w:rsidR="003003BD" w:rsidRDefault="003003BD" w:rsidP="005E044E">
      <w:r>
        <w:t xml:space="preserve">    fscanf(fin,"%d%d%d",&amp;a,&amp;b,&amp;c);</w:t>
      </w:r>
    </w:p>
    <w:p w:rsidR="003003BD" w:rsidRDefault="003003BD" w:rsidP="005E044E">
      <w:r>
        <w:t xml:space="preserve">    for(x=10;x&lt;=100;x++)</w:t>
      </w:r>
    </w:p>
    <w:p w:rsidR="003003BD" w:rsidRDefault="003003BD" w:rsidP="005E044E">
      <w:r>
        <w:t xml:space="preserve">    {</w:t>
      </w:r>
    </w:p>
    <w:p w:rsidR="003003BD" w:rsidRDefault="003003BD" w:rsidP="005E044E">
      <w:r>
        <w:t xml:space="preserve">    if(x%3==a&amp;&amp;x%5==b&amp;&amp;x%7==c)</w:t>
      </w:r>
    </w:p>
    <w:p w:rsidR="003003BD" w:rsidRDefault="003003BD" w:rsidP="005E044E">
      <w:r>
        <w:t xml:space="preserve">    {</w:t>
      </w:r>
    </w:p>
    <w:p w:rsidR="003003BD" w:rsidRDefault="003003BD" w:rsidP="005E044E">
      <w:r>
        <w:t xml:space="preserve">    fprintf(fout,"%d\r\n",x);</w:t>
      </w:r>
    </w:p>
    <w:p w:rsidR="003003BD" w:rsidRDefault="003003BD" w:rsidP="005E044E">
      <w:r>
        <w:t xml:space="preserve">    temp=1;</w:t>
      </w:r>
    </w:p>
    <w:p w:rsidR="003003BD" w:rsidRDefault="003003BD" w:rsidP="005E044E">
      <w:r>
        <w:t xml:space="preserve">    break;</w:t>
      </w:r>
    </w:p>
    <w:p w:rsidR="003003BD" w:rsidRDefault="003003BD" w:rsidP="005E044E">
      <w:r>
        <w:t xml:space="preserve">    }</w:t>
      </w:r>
    </w:p>
    <w:p w:rsidR="003003BD" w:rsidRDefault="003003BD" w:rsidP="005E044E">
      <w:r>
        <w:t xml:space="preserve">    }</w:t>
      </w:r>
    </w:p>
    <w:p w:rsidR="003003BD" w:rsidRDefault="003003BD" w:rsidP="005E044E">
      <w:r>
        <w:t xml:space="preserve">    if(!temp)fprintf(fout,"No answer\r\n");</w:t>
      </w:r>
    </w:p>
    <w:p w:rsidR="003003BD" w:rsidRDefault="003003BD" w:rsidP="005E044E">
      <w:r>
        <w:t xml:space="preserve">    fclose(fin);</w:t>
      </w:r>
    </w:p>
    <w:p w:rsidR="003003BD" w:rsidRDefault="003003BD" w:rsidP="005E044E">
      <w:r>
        <w:t xml:space="preserve">    fclose(fout);</w:t>
      </w:r>
    </w:p>
    <w:p w:rsidR="003003BD" w:rsidRDefault="003003BD" w:rsidP="005E044E">
      <w:r>
        <w:t xml:space="preserve">    return 0;</w:t>
      </w:r>
    </w:p>
    <w:p w:rsidR="003003BD" w:rsidRDefault="003003BD" w:rsidP="005E044E">
      <w:r>
        <w:t>}</w:t>
      </w:r>
    </w:p>
    <w:p w:rsidR="003003BD" w:rsidRPr="00C41907" w:rsidRDefault="003003BD" w:rsidP="00C41907">
      <w:pPr>
        <w:jc w:val="center"/>
        <w:rPr>
          <w:color w:val="FF0000"/>
        </w:rPr>
      </w:pPr>
      <w:r w:rsidRPr="00C41907">
        <w:rPr>
          <w:color w:val="FF0000"/>
        </w:rPr>
        <w:t>2-3(</w:t>
      </w:r>
      <w:r>
        <w:rPr>
          <w:color w:val="FF0000"/>
        </w:rPr>
        <w:t>freopen</w:t>
      </w:r>
      <w:r w:rsidRPr="00C41907">
        <w:rPr>
          <w:color w:val="FF0000"/>
        </w:rPr>
        <w:t>)</w:t>
      </w:r>
    </w:p>
    <w:p w:rsidR="003003BD" w:rsidRDefault="003003BD" w:rsidP="005E044E"/>
    <w:p w:rsidR="003003BD" w:rsidRDefault="003003BD" w:rsidP="0080342E">
      <w:r>
        <w:t>#include&lt;stdio.h&gt;</w:t>
      </w:r>
    </w:p>
    <w:p w:rsidR="003003BD" w:rsidRDefault="003003BD" w:rsidP="0080342E">
      <w:r>
        <w:t>int main()</w:t>
      </w:r>
    </w:p>
    <w:p w:rsidR="003003BD" w:rsidRDefault="003003BD" w:rsidP="0080342E">
      <w:r>
        <w:t>{</w:t>
      </w:r>
    </w:p>
    <w:p w:rsidR="003003BD" w:rsidRDefault="003003BD" w:rsidP="0080342E">
      <w:r>
        <w:t xml:space="preserve">    //</w:t>
      </w:r>
      <w:r>
        <w:rPr>
          <w:rFonts w:hint="eastAsia"/>
        </w:rPr>
        <w:t>会在编译选项中定义</w:t>
      </w:r>
      <w:r>
        <w:t xml:space="preserve">LOCAL </w:t>
      </w:r>
    </w:p>
    <w:p w:rsidR="003003BD" w:rsidRDefault="003003BD" w:rsidP="0080342E">
      <w:r>
        <w:t xml:space="preserve">    #ifdef LOCAL</w:t>
      </w:r>
    </w:p>
    <w:p w:rsidR="003003BD" w:rsidRDefault="003003BD" w:rsidP="0080342E">
      <w:r>
        <w:t xml:space="preserve">    freopen("hanxin.in","r",stdin);</w:t>
      </w:r>
    </w:p>
    <w:p w:rsidR="003003BD" w:rsidRDefault="003003BD" w:rsidP="0080342E">
      <w:r>
        <w:t xml:space="preserve">    freopen("hanxin.out","w",stdout);</w:t>
      </w:r>
    </w:p>
    <w:p w:rsidR="003003BD" w:rsidRDefault="003003BD" w:rsidP="0080342E">
      <w:r>
        <w:t xml:space="preserve">    #endif</w:t>
      </w:r>
    </w:p>
    <w:p w:rsidR="003003BD" w:rsidRDefault="003003BD" w:rsidP="0080342E">
      <w:r>
        <w:t xml:space="preserve">    int a,b,c,x,temp=0;</w:t>
      </w:r>
    </w:p>
    <w:p w:rsidR="003003BD" w:rsidRDefault="003003BD" w:rsidP="0080342E">
      <w:r>
        <w:t xml:space="preserve">    scanf("%d%d%d",&amp;a,&amp;b,&amp;c);</w:t>
      </w:r>
    </w:p>
    <w:p w:rsidR="003003BD" w:rsidRDefault="003003BD" w:rsidP="0080342E">
      <w:r>
        <w:t xml:space="preserve">    for(x=10;x&lt;=100;x++)</w:t>
      </w:r>
    </w:p>
    <w:p w:rsidR="003003BD" w:rsidRDefault="003003BD" w:rsidP="0080342E">
      <w:r>
        <w:t xml:space="preserve">    {</w:t>
      </w:r>
    </w:p>
    <w:p w:rsidR="003003BD" w:rsidRDefault="003003BD" w:rsidP="0080342E">
      <w:r>
        <w:t xml:space="preserve">                if(x%3==a&amp;&amp;x%5==b&amp;&amp;x%7==c)</w:t>
      </w:r>
    </w:p>
    <w:p w:rsidR="003003BD" w:rsidRDefault="003003BD" w:rsidP="0080342E">
      <w:r>
        <w:t xml:space="preserve">                {</w:t>
      </w:r>
    </w:p>
    <w:p w:rsidR="003003BD" w:rsidRDefault="003003BD" w:rsidP="0080342E">
      <w:r>
        <w:t xml:space="preserve">                printf("%d\n",x);</w:t>
      </w:r>
    </w:p>
    <w:p w:rsidR="003003BD" w:rsidRDefault="003003BD" w:rsidP="0080342E">
      <w:r>
        <w:t xml:space="preserve">                temp=1;</w:t>
      </w:r>
    </w:p>
    <w:p w:rsidR="003003BD" w:rsidRDefault="003003BD" w:rsidP="0080342E">
      <w:r>
        <w:t xml:space="preserve">                break;</w:t>
      </w:r>
    </w:p>
    <w:p w:rsidR="003003BD" w:rsidRDefault="003003BD" w:rsidP="0080342E">
      <w:r>
        <w:t xml:space="preserve">                }</w:t>
      </w:r>
    </w:p>
    <w:p w:rsidR="003003BD" w:rsidRDefault="003003BD" w:rsidP="0080342E">
      <w:r>
        <w:t xml:space="preserve">    }</w:t>
      </w:r>
    </w:p>
    <w:p w:rsidR="003003BD" w:rsidRDefault="003003BD" w:rsidP="0080342E">
      <w:r>
        <w:t xml:space="preserve">    if(!temp)printf("No answer\n");</w:t>
      </w:r>
    </w:p>
    <w:p w:rsidR="003003BD" w:rsidRDefault="003003BD" w:rsidP="0080342E">
      <w:r>
        <w:t xml:space="preserve">    return 0;</w:t>
      </w:r>
    </w:p>
    <w:p w:rsidR="003003BD" w:rsidRDefault="003003BD" w:rsidP="0080342E">
      <w:r>
        <w:t>}</w:t>
      </w:r>
    </w:p>
    <w:p w:rsidR="003003BD" w:rsidRPr="00882C05" w:rsidRDefault="003003BD" w:rsidP="00882C05">
      <w:pPr>
        <w:jc w:val="center"/>
        <w:rPr>
          <w:color w:val="FF0000"/>
        </w:rPr>
      </w:pPr>
      <w:r>
        <w:rPr>
          <w:color w:val="FF0000"/>
        </w:rPr>
        <w:t>2-4</w:t>
      </w:r>
      <w:r w:rsidRPr="00C41907">
        <w:rPr>
          <w:color w:val="FF0000"/>
        </w:rPr>
        <w:t>(fin)</w:t>
      </w:r>
    </w:p>
    <w:p w:rsidR="003003BD" w:rsidRDefault="003003BD" w:rsidP="00A82179">
      <w:r>
        <w:t>#include&lt;stdio.h&gt;</w:t>
      </w:r>
    </w:p>
    <w:p w:rsidR="003003BD" w:rsidRDefault="003003BD" w:rsidP="00A82179">
      <w:r>
        <w:t>int main()</w:t>
      </w:r>
    </w:p>
    <w:p w:rsidR="003003BD" w:rsidRDefault="003003BD" w:rsidP="00A82179">
      <w:r>
        <w:t>{</w:t>
      </w:r>
    </w:p>
    <w:p w:rsidR="003003BD" w:rsidRDefault="003003BD" w:rsidP="00A82179">
      <w:r>
        <w:t xml:space="preserve">    FILE *fin,*fout;</w:t>
      </w:r>
    </w:p>
    <w:p w:rsidR="003003BD" w:rsidRDefault="003003BD" w:rsidP="00A82179">
      <w:r>
        <w:t xml:space="preserve">    fin=fopen("triangle.in","rb");</w:t>
      </w:r>
    </w:p>
    <w:p w:rsidR="003003BD" w:rsidRDefault="003003BD" w:rsidP="00A82179">
      <w:r>
        <w:t xml:space="preserve">    fout=fopen("triangle.out","wb");</w:t>
      </w:r>
    </w:p>
    <w:p w:rsidR="003003BD" w:rsidRDefault="003003BD" w:rsidP="00A82179">
      <w:r>
        <w:t xml:space="preserve">    //fin=stdin;</w:t>
      </w:r>
    </w:p>
    <w:p w:rsidR="003003BD" w:rsidRDefault="003003BD" w:rsidP="00A82179">
      <w:r>
        <w:t xml:space="preserve">    //fout=stdout;</w:t>
      </w:r>
    </w:p>
    <w:p w:rsidR="003003BD" w:rsidRDefault="003003BD" w:rsidP="00A82179">
      <w:r>
        <w:t xml:space="preserve">    int n,i,j,k;</w:t>
      </w:r>
    </w:p>
    <w:p w:rsidR="003003BD" w:rsidRDefault="003003BD" w:rsidP="00A82179">
      <w:r>
        <w:t xml:space="preserve">    fscanf(fin,"%d\r\n",&amp;n);</w:t>
      </w:r>
    </w:p>
    <w:p w:rsidR="003003BD" w:rsidRDefault="003003BD" w:rsidP="00A82179">
      <w:r>
        <w:t xml:space="preserve">    for(i=1;i&lt;=n;i++)</w:t>
      </w:r>
    </w:p>
    <w:p w:rsidR="003003BD" w:rsidRDefault="003003BD" w:rsidP="00A82179">
      <w:r>
        <w:t xml:space="preserve">    {</w:t>
      </w:r>
    </w:p>
    <w:p w:rsidR="003003BD" w:rsidRDefault="003003BD" w:rsidP="00A82179">
      <w:r>
        <w:t xml:space="preserve">                     for(j=1;j&lt;i;j++)fprintf(fout," ");</w:t>
      </w:r>
    </w:p>
    <w:p w:rsidR="003003BD" w:rsidRDefault="003003BD" w:rsidP="00A82179">
      <w:r>
        <w:t xml:space="preserve">                     for(k=-2*i+2*n+1;k&gt;=1;k--)fprintf(fout,"*");</w:t>
      </w:r>
    </w:p>
    <w:p w:rsidR="003003BD" w:rsidRDefault="003003BD" w:rsidP="00A82179">
      <w:r>
        <w:t xml:space="preserve">                     fprintf(fout,"\r\n");</w:t>
      </w:r>
    </w:p>
    <w:p w:rsidR="003003BD" w:rsidRDefault="003003BD" w:rsidP="00A82179">
      <w:r>
        <w:t xml:space="preserve">    }</w:t>
      </w:r>
    </w:p>
    <w:p w:rsidR="003003BD" w:rsidRDefault="003003BD" w:rsidP="00A82179">
      <w:r>
        <w:t xml:space="preserve">    fclose(fin);</w:t>
      </w:r>
    </w:p>
    <w:p w:rsidR="003003BD" w:rsidRDefault="003003BD" w:rsidP="00A82179">
      <w:r>
        <w:t xml:space="preserve">    fclose(fout);</w:t>
      </w:r>
    </w:p>
    <w:p w:rsidR="003003BD" w:rsidRDefault="003003BD" w:rsidP="00A82179">
      <w:r>
        <w:t xml:space="preserve">    return 0;</w:t>
      </w:r>
    </w:p>
    <w:p w:rsidR="003003BD" w:rsidRDefault="003003BD" w:rsidP="00A82179">
      <w:r>
        <w:t>}</w:t>
      </w:r>
    </w:p>
    <w:p w:rsidR="003003BD" w:rsidRPr="00430A3E" w:rsidRDefault="003003BD" w:rsidP="00430A3E">
      <w:pPr>
        <w:jc w:val="center"/>
        <w:rPr>
          <w:color w:val="FF0000"/>
        </w:rPr>
      </w:pPr>
      <w:r>
        <w:rPr>
          <w:color w:val="FF0000"/>
        </w:rPr>
        <w:t>2-4</w:t>
      </w:r>
      <w:r w:rsidRPr="00C41907">
        <w:rPr>
          <w:color w:val="FF0000"/>
        </w:rPr>
        <w:t>(</w:t>
      </w:r>
      <w:r>
        <w:rPr>
          <w:color w:val="FF0000"/>
        </w:rPr>
        <w:t>freopen</w:t>
      </w:r>
      <w:r w:rsidRPr="00C41907">
        <w:rPr>
          <w:color w:val="FF0000"/>
        </w:rPr>
        <w:t>)</w:t>
      </w:r>
    </w:p>
    <w:p w:rsidR="003003BD" w:rsidRDefault="003003BD" w:rsidP="00457AF3">
      <w:r>
        <w:t>#include&lt;stdio.h&gt;</w:t>
      </w:r>
    </w:p>
    <w:p w:rsidR="003003BD" w:rsidRDefault="003003BD" w:rsidP="00457AF3">
      <w:r>
        <w:t>int main()</w:t>
      </w:r>
    </w:p>
    <w:p w:rsidR="003003BD" w:rsidRDefault="003003BD" w:rsidP="00457AF3">
      <w:r>
        <w:t>{</w:t>
      </w:r>
    </w:p>
    <w:p w:rsidR="003003BD" w:rsidRDefault="003003BD" w:rsidP="00457AF3">
      <w:r>
        <w:t xml:space="preserve">    //</w:t>
      </w:r>
      <w:r>
        <w:rPr>
          <w:rFonts w:hint="eastAsia"/>
        </w:rPr>
        <w:t>在编译选项内定义</w:t>
      </w:r>
      <w:r>
        <w:t xml:space="preserve">LOCAL </w:t>
      </w:r>
    </w:p>
    <w:p w:rsidR="003003BD" w:rsidRDefault="003003BD" w:rsidP="00457AF3">
      <w:r>
        <w:t xml:space="preserve">    #ifdef LOCAL</w:t>
      </w:r>
    </w:p>
    <w:p w:rsidR="003003BD" w:rsidRDefault="003003BD" w:rsidP="00457AF3">
      <w:r>
        <w:t xml:space="preserve">    freopen("triangle.in","r",stdin);</w:t>
      </w:r>
    </w:p>
    <w:p w:rsidR="003003BD" w:rsidRDefault="003003BD" w:rsidP="00457AF3">
      <w:r>
        <w:t xml:space="preserve">    freopen("triangle.out","w",stdout);</w:t>
      </w:r>
    </w:p>
    <w:p w:rsidR="003003BD" w:rsidRDefault="003003BD" w:rsidP="00457AF3">
      <w:r>
        <w:t xml:space="preserve">    #endif</w:t>
      </w:r>
    </w:p>
    <w:p w:rsidR="003003BD" w:rsidRDefault="003003BD" w:rsidP="00457AF3">
      <w:r>
        <w:t xml:space="preserve">    int n,i,j,k;</w:t>
      </w:r>
    </w:p>
    <w:p w:rsidR="003003BD" w:rsidRDefault="003003BD" w:rsidP="00457AF3">
      <w:r>
        <w:t xml:space="preserve">    scanf("%d",&amp;n);</w:t>
      </w:r>
    </w:p>
    <w:p w:rsidR="003003BD" w:rsidRDefault="003003BD" w:rsidP="00457AF3">
      <w:r>
        <w:t xml:space="preserve">    for(i=1;i&lt;=n;i++)</w:t>
      </w:r>
    </w:p>
    <w:p w:rsidR="003003BD" w:rsidRDefault="003003BD" w:rsidP="00457AF3">
      <w:r>
        <w:t xml:space="preserve">    {</w:t>
      </w:r>
    </w:p>
    <w:p w:rsidR="003003BD" w:rsidRDefault="003003BD" w:rsidP="00457AF3">
      <w:r>
        <w:t xml:space="preserve">                     for(j=1;j&lt;i;j++)printf(" ");</w:t>
      </w:r>
    </w:p>
    <w:p w:rsidR="003003BD" w:rsidRDefault="003003BD" w:rsidP="00457AF3">
      <w:r>
        <w:t xml:space="preserve">                     for(k=2*n+1-2*i;k&gt;=1;k--)printf("*");</w:t>
      </w:r>
    </w:p>
    <w:p w:rsidR="003003BD" w:rsidRDefault="003003BD" w:rsidP="00457AF3">
      <w:r>
        <w:t xml:space="preserve">                     printf("\n");</w:t>
      </w:r>
    </w:p>
    <w:p w:rsidR="003003BD" w:rsidRDefault="003003BD" w:rsidP="00457AF3">
      <w:r>
        <w:t xml:space="preserve">    }</w:t>
      </w:r>
    </w:p>
    <w:p w:rsidR="003003BD" w:rsidRDefault="003003BD" w:rsidP="00457AF3">
      <w:r>
        <w:t xml:space="preserve">    return 0;</w:t>
      </w:r>
    </w:p>
    <w:p w:rsidR="003003BD" w:rsidRDefault="003003BD" w:rsidP="00457AF3">
      <w:r>
        <w:t>}</w:t>
      </w:r>
    </w:p>
    <w:p w:rsidR="003003BD" w:rsidRPr="005A3CB9" w:rsidRDefault="003003BD" w:rsidP="005A3CB9">
      <w:pPr>
        <w:jc w:val="center"/>
        <w:rPr>
          <w:color w:val="FF0000"/>
        </w:rPr>
      </w:pPr>
      <w:r>
        <w:rPr>
          <w:color w:val="FF0000"/>
        </w:rPr>
        <w:t>2-5</w:t>
      </w:r>
      <w:r w:rsidRPr="00C41907">
        <w:rPr>
          <w:color w:val="FF0000"/>
        </w:rPr>
        <w:t>(fin)</w:t>
      </w:r>
    </w:p>
    <w:p w:rsidR="003003BD" w:rsidRDefault="003003BD" w:rsidP="00A0192A">
      <w:r>
        <w:t>#include&lt;stdio.h&gt;</w:t>
      </w:r>
    </w:p>
    <w:p w:rsidR="003003BD" w:rsidRDefault="003003BD" w:rsidP="00A0192A">
      <w:r>
        <w:t>int main()</w:t>
      </w:r>
    </w:p>
    <w:p w:rsidR="003003BD" w:rsidRDefault="003003BD" w:rsidP="00A0192A">
      <w:r>
        <w:t>{</w:t>
      </w:r>
    </w:p>
    <w:p w:rsidR="003003BD" w:rsidRDefault="003003BD" w:rsidP="00A0192A">
      <w:r>
        <w:t xml:space="preserve">    FILE *fin,*fout;</w:t>
      </w:r>
    </w:p>
    <w:p w:rsidR="003003BD" w:rsidRDefault="003003BD" w:rsidP="00A0192A">
      <w:r>
        <w:t xml:space="preserve">    fin=fopen("stat.in","rb");</w:t>
      </w:r>
    </w:p>
    <w:p w:rsidR="003003BD" w:rsidRDefault="003003BD" w:rsidP="00A0192A">
      <w:r>
        <w:t xml:space="preserve">    int n,a,i,m,count=0;    </w:t>
      </w:r>
    </w:p>
    <w:p w:rsidR="003003BD" w:rsidRDefault="003003BD" w:rsidP="00A0192A">
      <w:r>
        <w:t xml:space="preserve">    fscanf(fin,"%d",&amp;n);</w:t>
      </w:r>
    </w:p>
    <w:p w:rsidR="003003BD" w:rsidRDefault="003003BD" w:rsidP="00A0192A">
      <w:r>
        <w:t xml:space="preserve">    for(i=1;i&lt;=n+1;i++)</w:t>
      </w:r>
    </w:p>
    <w:p w:rsidR="003003BD" w:rsidRDefault="003003BD" w:rsidP="00A0192A">
      <w:r>
        <w:t xml:space="preserve">    {</w:t>
      </w:r>
    </w:p>
    <w:p w:rsidR="003003BD" w:rsidRDefault="003003BD" w:rsidP="00A0192A">
      <w:r>
        <w:t xml:space="preserve">                       fscanf(fin,"%d",&amp;a);</w:t>
      </w:r>
    </w:p>
    <w:p w:rsidR="003003BD" w:rsidRDefault="003003BD" w:rsidP="00A0192A">
      <w:r>
        <w:t xml:space="preserve">                       if(i==n+1)m=a;</w:t>
      </w:r>
    </w:p>
    <w:p w:rsidR="003003BD" w:rsidRDefault="003003BD" w:rsidP="00A0192A">
      <w:r>
        <w:t xml:space="preserve">    }</w:t>
      </w:r>
    </w:p>
    <w:p w:rsidR="003003BD" w:rsidRDefault="003003BD" w:rsidP="00A0192A">
      <w:r>
        <w:t xml:space="preserve">    fclose(fin);</w:t>
      </w:r>
    </w:p>
    <w:p w:rsidR="003003BD" w:rsidRDefault="003003BD" w:rsidP="00A0192A">
      <w:r>
        <w:t xml:space="preserve">    fin=fopen("stat.in","rb");</w:t>
      </w:r>
    </w:p>
    <w:p w:rsidR="003003BD" w:rsidRDefault="003003BD" w:rsidP="00A0192A">
      <w:r>
        <w:t xml:space="preserve">    for(i=0;i&lt;=n;i++)</w:t>
      </w:r>
    </w:p>
    <w:p w:rsidR="003003BD" w:rsidRDefault="003003BD" w:rsidP="00A0192A">
      <w:r>
        <w:t xml:space="preserve">    {</w:t>
      </w:r>
    </w:p>
    <w:p w:rsidR="003003BD" w:rsidRDefault="003003BD" w:rsidP="00A0192A">
      <w:r>
        <w:t xml:space="preserve">                     fscanf(fin,"%d",&amp;a);</w:t>
      </w:r>
    </w:p>
    <w:p w:rsidR="003003BD" w:rsidRDefault="003003BD" w:rsidP="00A0192A">
      <w:r>
        <w:t xml:space="preserve">                     if(i!=0)</w:t>
      </w:r>
    </w:p>
    <w:p w:rsidR="003003BD" w:rsidRDefault="003003BD" w:rsidP="00A0192A">
      <w:r>
        <w:t xml:space="preserve">                     {</w:t>
      </w:r>
    </w:p>
    <w:p w:rsidR="003003BD" w:rsidRDefault="003003BD" w:rsidP="00A0192A">
      <w:r>
        <w:t xml:space="preserve">                             if(a&lt;m)</w:t>
      </w:r>
    </w:p>
    <w:p w:rsidR="003003BD" w:rsidRDefault="003003BD" w:rsidP="00A0192A">
      <w:r>
        <w:t xml:space="preserve">                             count++;</w:t>
      </w:r>
    </w:p>
    <w:p w:rsidR="003003BD" w:rsidRDefault="003003BD" w:rsidP="00A0192A">
      <w:r>
        <w:t xml:space="preserve">                     }</w:t>
      </w:r>
    </w:p>
    <w:p w:rsidR="003003BD" w:rsidRDefault="003003BD" w:rsidP="00A0192A">
      <w:r>
        <w:t xml:space="preserve">    }</w:t>
      </w:r>
    </w:p>
    <w:p w:rsidR="003003BD" w:rsidRDefault="003003BD" w:rsidP="00A0192A">
      <w:r>
        <w:t xml:space="preserve">    fclose(fin);</w:t>
      </w:r>
    </w:p>
    <w:p w:rsidR="003003BD" w:rsidRDefault="003003BD" w:rsidP="00A0192A">
      <w:r>
        <w:t xml:space="preserve">    fout=fopen("stat.out","wb");</w:t>
      </w:r>
    </w:p>
    <w:p w:rsidR="003003BD" w:rsidRDefault="003003BD" w:rsidP="00A0192A">
      <w:r>
        <w:t xml:space="preserve">    fprintf(fout,"%d\r\n",count);</w:t>
      </w:r>
    </w:p>
    <w:p w:rsidR="003003BD" w:rsidRDefault="003003BD" w:rsidP="00A0192A">
      <w:r>
        <w:t xml:space="preserve">    fclose(fout);</w:t>
      </w:r>
    </w:p>
    <w:p w:rsidR="003003BD" w:rsidRDefault="003003BD" w:rsidP="00A0192A">
      <w:r>
        <w:t xml:space="preserve">    return 0;</w:t>
      </w:r>
    </w:p>
    <w:p w:rsidR="003003BD" w:rsidRDefault="003003BD" w:rsidP="00A0192A">
      <w:r>
        <w:t>}</w:t>
      </w:r>
    </w:p>
    <w:p w:rsidR="003003BD" w:rsidRPr="002D1BE9" w:rsidRDefault="003003BD" w:rsidP="002D1BE9">
      <w:pPr>
        <w:jc w:val="center"/>
        <w:rPr>
          <w:color w:val="FF0000"/>
        </w:rPr>
      </w:pPr>
      <w:r>
        <w:rPr>
          <w:color w:val="FF0000"/>
        </w:rPr>
        <w:t>2-5</w:t>
      </w:r>
      <w:r w:rsidRPr="00C41907">
        <w:rPr>
          <w:color w:val="FF0000"/>
        </w:rPr>
        <w:t>(</w:t>
      </w:r>
      <w:r>
        <w:rPr>
          <w:color w:val="FF0000"/>
        </w:rPr>
        <w:t>freopen</w:t>
      </w:r>
      <w:r w:rsidRPr="00C41907">
        <w:rPr>
          <w:color w:val="FF0000"/>
        </w:rPr>
        <w:t>)</w:t>
      </w:r>
    </w:p>
    <w:p w:rsidR="003003BD" w:rsidRDefault="003003BD" w:rsidP="004728DE">
      <w:r>
        <w:t>#include&lt;stdio.h&gt;</w:t>
      </w:r>
    </w:p>
    <w:p w:rsidR="003003BD" w:rsidRDefault="003003BD" w:rsidP="004728DE">
      <w:r>
        <w:t>int main()</w:t>
      </w:r>
    </w:p>
    <w:p w:rsidR="003003BD" w:rsidRDefault="003003BD" w:rsidP="004728DE">
      <w:r>
        <w:t>{</w:t>
      </w:r>
    </w:p>
    <w:p w:rsidR="003003BD" w:rsidRDefault="003003BD" w:rsidP="004728DE">
      <w:r>
        <w:t xml:space="preserve">    freopen("stat.in","r",stdin);</w:t>
      </w:r>
    </w:p>
    <w:p w:rsidR="003003BD" w:rsidRDefault="003003BD" w:rsidP="004728DE">
      <w:r>
        <w:t xml:space="preserve">    freopen("stat.out","w",stdout);</w:t>
      </w:r>
    </w:p>
    <w:p w:rsidR="003003BD" w:rsidRDefault="003003BD" w:rsidP="004728DE">
      <w:r>
        <w:t xml:space="preserve">    int n,a,i,m,count=0;    </w:t>
      </w:r>
    </w:p>
    <w:p w:rsidR="003003BD" w:rsidRDefault="003003BD" w:rsidP="004728DE">
      <w:r>
        <w:t xml:space="preserve">    scanf("%d",&amp;n);</w:t>
      </w:r>
    </w:p>
    <w:p w:rsidR="003003BD" w:rsidRDefault="003003BD" w:rsidP="004728DE">
      <w:r>
        <w:t xml:space="preserve">    for(i=1;i&lt;=n+1;i++)</w:t>
      </w:r>
    </w:p>
    <w:p w:rsidR="003003BD" w:rsidRDefault="003003BD" w:rsidP="004728DE">
      <w:r>
        <w:t xml:space="preserve">    {</w:t>
      </w:r>
    </w:p>
    <w:p w:rsidR="003003BD" w:rsidRDefault="003003BD" w:rsidP="004728DE">
      <w:r>
        <w:t xml:space="preserve">                       scanf("%d",&amp;a);</w:t>
      </w:r>
    </w:p>
    <w:p w:rsidR="003003BD" w:rsidRDefault="003003BD" w:rsidP="004728DE">
      <w:r>
        <w:t xml:space="preserve">                       if(i==n+1)m=a;</w:t>
      </w:r>
    </w:p>
    <w:p w:rsidR="003003BD" w:rsidRDefault="003003BD" w:rsidP="004728DE">
      <w:r>
        <w:t xml:space="preserve">    }</w:t>
      </w:r>
    </w:p>
    <w:p w:rsidR="003003BD" w:rsidRDefault="003003BD" w:rsidP="004728DE">
      <w:r>
        <w:t xml:space="preserve">    </w:t>
      </w:r>
    </w:p>
    <w:p w:rsidR="003003BD" w:rsidRDefault="003003BD" w:rsidP="004728DE">
      <w:r>
        <w:t xml:space="preserve">    freopen("stat.in","r",stdin);</w:t>
      </w:r>
    </w:p>
    <w:p w:rsidR="003003BD" w:rsidRDefault="003003BD" w:rsidP="004728DE">
      <w:r>
        <w:t xml:space="preserve">    for(i=0;i&lt;=n;i++)</w:t>
      </w:r>
    </w:p>
    <w:p w:rsidR="003003BD" w:rsidRDefault="003003BD" w:rsidP="004728DE">
      <w:r>
        <w:t xml:space="preserve">    {</w:t>
      </w:r>
    </w:p>
    <w:p w:rsidR="003003BD" w:rsidRDefault="003003BD" w:rsidP="004728DE">
      <w:r>
        <w:t xml:space="preserve">                     scanf("%d",&amp;a);</w:t>
      </w:r>
    </w:p>
    <w:p w:rsidR="003003BD" w:rsidRDefault="003003BD" w:rsidP="004728DE">
      <w:r>
        <w:t xml:space="preserve">                     if(i!=0)</w:t>
      </w:r>
    </w:p>
    <w:p w:rsidR="003003BD" w:rsidRDefault="003003BD" w:rsidP="004728DE">
      <w:r>
        <w:t xml:space="preserve">                     {</w:t>
      </w:r>
    </w:p>
    <w:p w:rsidR="003003BD" w:rsidRDefault="003003BD" w:rsidP="004728DE">
      <w:r>
        <w:t xml:space="preserve">                             if(a&lt;m)</w:t>
      </w:r>
    </w:p>
    <w:p w:rsidR="003003BD" w:rsidRDefault="003003BD" w:rsidP="004728DE">
      <w:r>
        <w:t xml:space="preserve">                             count++;</w:t>
      </w:r>
    </w:p>
    <w:p w:rsidR="003003BD" w:rsidRDefault="003003BD" w:rsidP="004728DE">
      <w:r>
        <w:t xml:space="preserve">                     }</w:t>
      </w:r>
    </w:p>
    <w:p w:rsidR="003003BD" w:rsidRDefault="003003BD" w:rsidP="004728DE">
      <w:r>
        <w:t xml:space="preserve">    }</w:t>
      </w:r>
    </w:p>
    <w:p w:rsidR="003003BD" w:rsidRDefault="003003BD" w:rsidP="004728DE">
      <w:r>
        <w:t xml:space="preserve">    printf("%d\n",count);</w:t>
      </w:r>
    </w:p>
    <w:p w:rsidR="003003BD" w:rsidRDefault="003003BD" w:rsidP="004728DE">
      <w:r>
        <w:t xml:space="preserve">    return 0;</w:t>
      </w:r>
    </w:p>
    <w:p w:rsidR="003003BD" w:rsidRDefault="003003BD" w:rsidP="004728DE">
      <w:r>
        <w:t>}</w:t>
      </w:r>
    </w:p>
    <w:p w:rsidR="003003BD" w:rsidRPr="00D44BCC" w:rsidRDefault="003003BD" w:rsidP="00D44BCC">
      <w:pPr>
        <w:jc w:val="center"/>
        <w:rPr>
          <w:color w:val="FF0000"/>
        </w:rPr>
      </w:pPr>
      <w:r>
        <w:rPr>
          <w:color w:val="FF0000"/>
        </w:rPr>
        <w:t>2-6</w:t>
      </w:r>
      <w:r w:rsidRPr="00C41907">
        <w:rPr>
          <w:color w:val="FF0000"/>
        </w:rPr>
        <w:t>(fin)</w:t>
      </w:r>
    </w:p>
    <w:p w:rsidR="003003BD" w:rsidRDefault="003003BD" w:rsidP="00BD5E7D">
      <w:r>
        <w:t>#include&lt;stdio.h&gt;</w:t>
      </w:r>
    </w:p>
    <w:p w:rsidR="003003BD" w:rsidRDefault="003003BD" w:rsidP="00BD5E7D">
      <w:r>
        <w:t>int main()</w:t>
      </w:r>
    </w:p>
    <w:p w:rsidR="003003BD" w:rsidRDefault="003003BD" w:rsidP="00BD5E7D">
      <w:r>
        <w:t>{</w:t>
      </w:r>
    </w:p>
    <w:p w:rsidR="003003BD" w:rsidRDefault="003003BD" w:rsidP="00BD5E7D">
      <w:r>
        <w:t xml:space="preserve">    FILE *fin,*fout;</w:t>
      </w:r>
    </w:p>
    <w:p w:rsidR="003003BD" w:rsidRDefault="003003BD" w:rsidP="00BD5E7D">
      <w:r>
        <w:t xml:space="preserve">    fin=fopen("harmony.in","rb");</w:t>
      </w:r>
    </w:p>
    <w:p w:rsidR="003003BD" w:rsidRDefault="003003BD" w:rsidP="00BD5E7D">
      <w:r>
        <w:t xml:space="preserve">    int n,i;</w:t>
      </w:r>
    </w:p>
    <w:p w:rsidR="003003BD" w:rsidRDefault="003003BD" w:rsidP="00BD5E7D">
      <w:r>
        <w:t xml:space="preserve">    double H=0;</w:t>
      </w:r>
    </w:p>
    <w:p w:rsidR="003003BD" w:rsidRDefault="003003BD" w:rsidP="00BD5E7D">
      <w:r>
        <w:t xml:space="preserve">    fscanf(fin,"%d",&amp;n);</w:t>
      </w:r>
    </w:p>
    <w:p w:rsidR="003003BD" w:rsidRDefault="003003BD" w:rsidP="00BD5E7D">
      <w:r>
        <w:t xml:space="preserve">    for(i=1;i&lt;=n;i++)</w:t>
      </w:r>
    </w:p>
    <w:p w:rsidR="003003BD" w:rsidRDefault="003003BD" w:rsidP="00BD5E7D">
      <w:r>
        <w:t xml:space="preserve">    {</w:t>
      </w:r>
    </w:p>
    <w:p w:rsidR="003003BD" w:rsidRDefault="003003BD" w:rsidP="00BD5E7D">
      <w:r>
        <w:t xml:space="preserve">             H+=(double)1/i;        </w:t>
      </w:r>
    </w:p>
    <w:p w:rsidR="003003BD" w:rsidRDefault="003003BD" w:rsidP="00BD5E7D">
      <w:r>
        <w:t xml:space="preserve">    }</w:t>
      </w:r>
    </w:p>
    <w:p w:rsidR="003003BD" w:rsidRDefault="003003BD" w:rsidP="00BD5E7D">
      <w:r>
        <w:t xml:space="preserve">    fclose(fin);</w:t>
      </w:r>
    </w:p>
    <w:p w:rsidR="003003BD" w:rsidRDefault="003003BD" w:rsidP="00BD5E7D">
      <w:r>
        <w:t xml:space="preserve">    fout=fopen("harmony.out","wb");</w:t>
      </w:r>
    </w:p>
    <w:p w:rsidR="003003BD" w:rsidRDefault="003003BD" w:rsidP="00BD5E7D">
      <w:r>
        <w:t xml:space="preserve">    fprintf(fout,"%.3lf\r\n",H);</w:t>
      </w:r>
    </w:p>
    <w:p w:rsidR="003003BD" w:rsidRDefault="003003BD" w:rsidP="00BD5E7D">
      <w:r>
        <w:t xml:space="preserve">    fclose(fout);</w:t>
      </w:r>
    </w:p>
    <w:p w:rsidR="003003BD" w:rsidRDefault="003003BD" w:rsidP="00BD5E7D">
      <w:r>
        <w:t xml:space="preserve">    return 0;</w:t>
      </w:r>
    </w:p>
    <w:p w:rsidR="003003BD" w:rsidRDefault="003003BD" w:rsidP="00BD5E7D">
      <w:r>
        <w:t>}</w:t>
      </w:r>
    </w:p>
    <w:p w:rsidR="003003BD" w:rsidRPr="0075101D" w:rsidRDefault="003003BD" w:rsidP="0075101D">
      <w:pPr>
        <w:jc w:val="center"/>
        <w:rPr>
          <w:color w:val="FF0000"/>
        </w:rPr>
      </w:pPr>
      <w:r>
        <w:rPr>
          <w:color w:val="FF0000"/>
        </w:rPr>
        <w:t>2-6</w:t>
      </w:r>
      <w:r w:rsidRPr="00C41907">
        <w:rPr>
          <w:color w:val="FF0000"/>
        </w:rPr>
        <w:t>(f</w:t>
      </w:r>
      <w:r>
        <w:rPr>
          <w:color w:val="FF0000"/>
        </w:rPr>
        <w:t>reopen</w:t>
      </w:r>
      <w:r w:rsidRPr="00C41907">
        <w:rPr>
          <w:color w:val="FF0000"/>
        </w:rPr>
        <w:t>)</w:t>
      </w:r>
    </w:p>
    <w:p w:rsidR="003003BD" w:rsidRDefault="003003BD" w:rsidP="005B17D9">
      <w:r>
        <w:t>#include&lt;stdio.h&gt;</w:t>
      </w:r>
    </w:p>
    <w:p w:rsidR="003003BD" w:rsidRDefault="003003BD" w:rsidP="005B17D9">
      <w:r>
        <w:t>int main()</w:t>
      </w:r>
    </w:p>
    <w:p w:rsidR="003003BD" w:rsidRDefault="003003BD" w:rsidP="005B17D9">
      <w:r>
        <w:t>{</w:t>
      </w:r>
    </w:p>
    <w:p w:rsidR="003003BD" w:rsidRDefault="003003BD" w:rsidP="005B17D9">
      <w:r>
        <w:t xml:space="preserve">    #ifdef LOCAL</w:t>
      </w:r>
    </w:p>
    <w:p w:rsidR="003003BD" w:rsidRDefault="003003BD" w:rsidP="005B17D9">
      <w:r>
        <w:t xml:space="preserve">    freopen("harmony.in","r",stdin);</w:t>
      </w:r>
    </w:p>
    <w:p w:rsidR="003003BD" w:rsidRDefault="003003BD" w:rsidP="005B17D9">
      <w:r>
        <w:t xml:space="preserve">    freopen("harmony.out","w",stdout);</w:t>
      </w:r>
    </w:p>
    <w:p w:rsidR="003003BD" w:rsidRDefault="003003BD" w:rsidP="005B17D9">
      <w:r>
        <w:t xml:space="preserve">    #endif</w:t>
      </w:r>
    </w:p>
    <w:p w:rsidR="003003BD" w:rsidRDefault="003003BD" w:rsidP="005B17D9">
      <w:r>
        <w:t xml:space="preserve">    int n,i;</w:t>
      </w:r>
    </w:p>
    <w:p w:rsidR="003003BD" w:rsidRDefault="003003BD" w:rsidP="005B17D9">
      <w:r>
        <w:t xml:space="preserve">    double H=0;</w:t>
      </w:r>
    </w:p>
    <w:p w:rsidR="003003BD" w:rsidRDefault="003003BD" w:rsidP="005B17D9">
      <w:r>
        <w:t xml:space="preserve">    scanf("%d",&amp;n);</w:t>
      </w:r>
    </w:p>
    <w:p w:rsidR="003003BD" w:rsidRDefault="003003BD" w:rsidP="005B17D9">
      <w:r>
        <w:t xml:space="preserve">    for(i=1;i&lt;=n;i++)</w:t>
      </w:r>
    </w:p>
    <w:p w:rsidR="003003BD" w:rsidRDefault="003003BD" w:rsidP="005B17D9">
      <w:r>
        <w:t xml:space="preserve">    {</w:t>
      </w:r>
    </w:p>
    <w:p w:rsidR="003003BD" w:rsidRDefault="003003BD" w:rsidP="005B17D9">
      <w:r>
        <w:t xml:space="preserve">                     H=H+double/i;</w:t>
      </w:r>
    </w:p>
    <w:p w:rsidR="003003BD" w:rsidRDefault="003003BD" w:rsidP="005B17D9">
      <w:r>
        <w:t xml:space="preserve">    }</w:t>
      </w:r>
    </w:p>
    <w:p w:rsidR="003003BD" w:rsidRDefault="003003BD" w:rsidP="005B17D9">
      <w:r>
        <w:t xml:space="preserve">    printf("%.3lf",H);</w:t>
      </w:r>
    </w:p>
    <w:p w:rsidR="003003BD" w:rsidRDefault="003003BD" w:rsidP="005B17D9">
      <w:r>
        <w:t xml:space="preserve">    return 0;</w:t>
      </w:r>
    </w:p>
    <w:p w:rsidR="003003BD" w:rsidRDefault="003003BD" w:rsidP="005B17D9">
      <w:r>
        <w:t>}</w:t>
      </w:r>
    </w:p>
    <w:p w:rsidR="003003BD" w:rsidRPr="0028609C" w:rsidRDefault="003003BD" w:rsidP="0028609C">
      <w:pPr>
        <w:jc w:val="center"/>
        <w:rPr>
          <w:color w:val="FF0000"/>
        </w:rPr>
      </w:pPr>
      <w:r>
        <w:rPr>
          <w:color w:val="FF0000"/>
        </w:rPr>
        <w:t>2-7</w:t>
      </w:r>
      <w:r w:rsidRPr="00C41907">
        <w:rPr>
          <w:color w:val="FF0000"/>
        </w:rPr>
        <w:t>(</w:t>
      </w:r>
      <w:r>
        <w:rPr>
          <w:color w:val="FF0000"/>
        </w:rPr>
        <w:t>fin</w:t>
      </w:r>
      <w:r w:rsidRPr="00C41907">
        <w:rPr>
          <w:color w:val="FF0000"/>
        </w:rPr>
        <w:t>)</w:t>
      </w:r>
    </w:p>
    <w:p w:rsidR="003003BD" w:rsidRDefault="003003BD" w:rsidP="00FE59A0">
      <w:r>
        <w:t>#include&lt;stdio.h&gt;</w:t>
      </w:r>
    </w:p>
    <w:p w:rsidR="003003BD" w:rsidRDefault="003003BD" w:rsidP="00FE59A0">
      <w:r>
        <w:t>int main()</w:t>
      </w:r>
    </w:p>
    <w:p w:rsidR="003003BD" w:rsidRDefault="003003BD" w:rsidP="00FE59A0">
      <w:r>
        <w:t>{</w:t>
      </w:r>
    </w:p>
    <w:p w:rsidR="003003BD" w:rsidRDefault="003003BD" w:rsidP="00FE59A0">
      <w:r>
        <w:t xml:space="preserve">    FILE *fout;</w:t>
      </w:r>
    </w:p>
    <w:p w:rsidR="003003BD" w:rsidRDefault="003003BD" w:rsidP="00FE59A0">
      <w:r>
        <w:t xml:space="preserve">    int i;</w:t>
      </w:r>
    </w:p>
    <w:p w:rsidR="003003BD" w:rsidRDefault="003003BD" w:rsidP="00FE59A0">
      <w:r>
        <w:t xml:space="preserve">    double H=0;</w:t>
      </w:r>
    </w:p>
    <w:p w:rsidR="003003BD" w:rsidRDefault="003003BD" w:rsidP="00FE59A0">
      <w:r>
        <w:t xml:space="preserve">    for(i=1;2*i-1&lt;1000000;i++)</w:t>
      </w:r>
    </w:p>
    <w:p w:rsidR="003003BD" w:rsidRDefault="003003BD" w:rsidP="00FE59A0">
      <w:r>
        <w:t xml:space="preserve">    {</w:t>
      </w:r>
    </w:p>
    <w:p w:rsidR="003003BD" w:rsidRDefault="003003BD" w:rsidP="00FE59A0">
      <w:r>
        <w:t xml:space="preserve">           if(i%2==1)H+=(double)1/(2*i-1);</w:t>
      </w:r>
    </w:p>
    <w:p w:rsidR="003003BD" w:rsidRDefault="003003BD" w:rsidP="00FE59A0">
      <w:r>
        <w:t xml:space="preserve">           else H-=(double)1/(2*i-1);</w:t>
      </w:r>
    </w:p>
    <w:p w:rsidR="003003BD" w:rsidRDefault="003003BD" w:rsidP="00FE59A0">
      <w:r>
        <w:t xml:space="preserve">                 </w:t>
      </w:r>
    </w:p>
    <w:p w:rsidR="003003BD" w:rsidRDefault="003003BD" w:rsidP="00FE59A0">
      <w:r>
        <w:t xml:space="preserve">    }</w:t>
      </w:r>
    </w:p>
    <w:p w:rsidR="003003BD" w:rsidRDefault="003003BD" w:rsidP="00FE59A0">
      <w:r>
        <w:t xml:space="preserve">    fout=fopen("approximation.out","wb");</w:t>
      </w:r>
    </w:p>
    <w:p w:rsidR="003003BD" w:rsidRDefault="003003BD" w:rsidP="00FE59A0">
      <w:r>
        <w:t xml:space="preserve">    fprintf(fout,"%lf\r\n",H);</w:t>
      </w:r>
    </w:p>
    <w:p w:rsidR="003003BD" w:rsidRDefault="003003BD" w:rsidP="00FE59A0">
      <w:r>
        <w:t xml:space="preserve">    return 0;</w:t>
      </w:r>
    </w:p>
    <w:p w:rsidR="003003BD" w:rsidRDefault="003003BD" w:rsidP="00FE59A0">
      <w:r>
        <w:t>}</w:t>
      </w:r>
    </w:p>
    <w:p w:rsidR="003003BD" w:rsidRPr="001F34F5" w:rsidRDefault="003003BD" w:rsidP="001F34F5">
      <w:pPr>
        <w:jc w:val="center"/>
        <w:rPr>
          <w:color w:val="FF0000"/>
        </w:rPr>
      </w:pPr>
      <w:r>
        <w:rPr>
          <w:color w:val="FF0000"/>
        </w:rPr>
        <w:t>2-7</w:t>
      </w:r>
      <w:r w:rsidRPr="00C41907">
        <w:rPr>
          <w:color w:val="FF0000"/>
        </w:rPr>
        <w:t>(f</w:t>
      </w:r>
      <w:r>
        <w:rPr>
          <w:color w:val="FF0000"/>
        </w:rPr>
        <w:t>reopen</w:t>
      </w:r>
      <w:r w:rsidRPr="00C41907">
        <w:rPr>
          <w:color w:val="FF0000"/>
        </w:rPr>
        <w:t>)</w:t>
      </w:r>
    </w:p>
    <w:p w:rsidR="003003BD" w:rsidRDefault="003003BD" w:rsidP="002D4721">
      <w:r>
        <w:t>#include&lt;stdio.h&gt;</w:t>
      </w:r>
    </w:p>
    <w:p w:rsidR="003003BD" w:rsidRDefault="003003BD" w:rsidP="002D4721">
      <w:r>
        <w:t>int main()</w:t>
      </w:r>
    </w:p>
    <w:p w:rsidR="003003BD" w:rsidRDefault="003003BD" w:rsidP="002D4721">
      <w:r>
        <w:t>{</w:t>
      </w:r>
    </w:p>
    <w:p w:rsidR="003003BD" w:rsidRDefault="003003BD" w:rsidP="002D4721">
      <w:r>
        <w:t xml:space="preserve">    #ifdef LOCAL</w:t>
      </w:r>
    </w:p>
    <w:p w:rsidR="003003BD" w:rsidRDefault="003003BD" w:rsidP="002D4721">
      <w:r>
        <w:t xml:space="preserve">    freopen("approximation.in","r",stdin);</w:t>
      </w:r>
    </w:p>
    <w:p w:rsidR="003003BD" w:rsidRDefault="003003BD" w:rsidP="002D4721">
      <w:r>
        <w:t xml:space="preserve">    freopen("approximation.out","w",stdout);</w:t>
      </w:r>
    </w:p>
    <w:p w:rsidR="003003BD" w:rsidRDefault="003003BD" w:rsidP="002D4721">
      <w:r>
        <w:t xml:space="preserve">    #endif</w:t>
      </w:r>
    </w:p>
    <w:p w:rsidR="003003BD" w:rsidRDefault="003003BD" w:rsidP="002D4721">
      <w:r>
        <w:t xml:space="preserve">    int i;</w:t>
      </w:r>
    </w:p>
    <w:p w:rsidR="003003BD" w:rsidRDefault="003003BD" w:rsidP="002D4721">
      <w:r>
        <w:t xml:space="preserve">    double H=0;</w:t>
      </w:r>
    </w:p>
    <w:p w:rsidR="003003BD" w:rsidRDefault="003003BD" w:rsidP="002D4721">
      <w:r>
        <w:t xml:space="preserve">    for(i=1;2*i-1&lt;1000000;i++)</w:t>
      </w:r>
    </w:p>
    <w:p w:rsidR="003003BD" w:rsidRDefault="003003BD" w:rsidP="002D4721">
      <w:r>
        <w:t xml:space="preserve">    {</w:t>
      </w:r>
    </w:p>
    <w:p w:rsidR="003003BD" w:rsidRDefault="003003BD" w:rsidP="002D4721">
      <w:r>
        <w:t xml:space="preserve">               if(i%2==1)H+=(double)1/(2*i-1);</w:t>
      </w:r>
    </w:p>
    <w:p w:rsidR="003003BD" w:rsidRDefault="003003BD" w:rsidP="002D4721">
      <w:r>
        <w:t xml:space="preserve">               else H-=(double)1/(2*i-1);               </w:t>
      </w:r>
    </w:p>
    <w:p w:rsidR="003003BD" w:rsidRDefault="003003BD" w:rsidP="002D4721">
      <w:r>
        <w:t xml:space="preserve">    }</w:t>
      </w:r>
    </w:p>
    <w:p w:rsidR="003003BD" w:rsidRDefault="003003BD" w:rsidP="002D4721">
      <w:r>
        <w:t xml:space="preserve">    printf("%lf",H);</w:t>
      </w:r>
    </w:p>
    <w:p w:rsidR="003003BD" w:rsidRDefault="003003BD" w:rsidP="002D4721">
      <w:r>
        <w:t xml:space="preserve">    return 0;</w:t>
      </w:r>
    </w:p>
    <w:p w:rsidR="003003BD" w:rsidRDefault="003003BD" w:rsidP="002D4721">
      <w:r>
        <w:t>}</w:t>
      </w:r>
    </w:p>
    <w:p w:rsidR="003003BD" w:rsidRPr="00784B9F" w:rsidRDefault="003003BD" w:rsidP="00784B9F">
      <w:pPr>
        <w:jc w:val="center"/>
        <w:rPr>
          <w:color w:val="FF0000"/>
        </w:rPr>
      </w:pPr>
      <w:r>
        <w:rPr>
          <w:color w:val="FF0000"/>
        </w:rPr>
        <w:t>2-8</w:t>
      </w:r>
      <w:r w:rsidRPr="00C41907">
        <w:rPr>
          <w:color w:val="FF0000"/>
        </w:rPr>
        <w:t>(f</w:t>
      </w:r>
      <w:r>
        <w:rPr>
          <w:color w:val="FF0000"/>
        </w:rPr>
        <w:t>in,double</w:t>
      </w:r>
      <w:r w:rsidRPr="00C41907">
        <w:rPr>
          <w:color w:val="FF0000"/>
        </w:rPr>
        <w:t>)</w:t>
      </w:r>
    </w:p>
    <w:p w:rsidR="003003BD" w:rsidRDefault="003003BD" w:rsidP="00C829B4">
      <w:r>
        <w:t>#include&lt;stdio.h&gt;</w:t>
      </w:r>
    </w:p>
    <w:p w:rsidR="003003BD" w:rsidRDefault="003003BD" w:rsidP="00C829B4">
      <w:r>
        <w:t>#include&lt;time.h&gt;</w:t>
      </w:r>
    </w:p>
    <w:p w:rsidR="003003BD" w:rsidRDefault="003003BD" w:rsidP="00C829B4">
      <w:r>
        <w:t>int main()</w:t>
      </w:r>
    </w:p>
    <w:p w:rsidR="003003BD" w:rsidRDefault="003003BD" w:rsidP="00C829B4">
      <w:r>
        <w:t>{</w:t>
      </w:r>
    </w:p>
    <w:p w:rsidR="003003BD" w:rsidRDefault="003003BD" w:rsidP="00C829B4">
      <w:r>
        <w:t xml:space="preserve">    FILE *fin,*fout;</w:t>
      </w:r>
    </w:p>
    <w:p w:rsidR="003003BD" w:rsidRDefault="003003BD" w:rsidP="00C829B4">
      <w:r>
        <w:t xml:space="preserve">    fin=fopen("subsequence.in","rb");</w:t>
      </w:r>
    </w:p>
    <w:p w:rsidR="003003BD" w:rsidRDefault="003003BD" w:rsidP="00C829B4">
      <w:r>
        <w:t xml:space="preserve">    fout=fopen("subsequence.out","wb");</w:t>
      </w:r>
    </w:p>
    <w:p w:rsidR="003003BD" w:rsidRDefault="003003BD" w:rsidP="00C829B4">
      <w:r>
        <w:t xml:space="preserve">    int n,m,i;</w:t>
      </w:r>
    </w:p>
    <w:p w:rsidR="003003BD" w:rsidRDefault="003003BD" w:rsidP="00C829B4">
      <w:r>
        <w:t xml:space="preserve">    double H=0;</w:t>
      </w:r>
    </w:p>
    <w:p w:rsidR="003003BD" w:rsidRDefault="003003BD" w:rsidP="00C829B4">
      <w:r>
        <w:t xml:space="preserve">    double ii;</w:t>
      </w:r>
    </w:p>
    <w:p w:rsidR="003003BD" w:rsidRDefault="003003BD" w:rsidP="00C829B4">
      <w:r>
        <w:t xml:space="preserve">    fscanf(fin,"%d%d",&amp;n,&amp;m);</w:t>
      </w:r>
    </w:p>
    <w:p w:rsidR="003003BD" w:rsidRDefault="003003BD" w:rsidP="00C829B4">
      <w:r>
        <w:t xml:space="preserve">    for(i=n;i&lt;=m;i++)</w:t>
      </w:r>
    </w:p>
    <w:p w:rsidR="003003BD" w:rsidRDefault="003003BD" w:rsidP="00C829B4">
      <w:r>
        <w:t xml:space="preserve">    {</w:t>
      </w:r>
    </w:p>
    <w:p w:rsidR="003003BD" w:rsidRDefault="003003BD" w:rsidP="00C829B4">
      <w:r>
        <w:t xml:space="preserve">                     ii=(double)i*i;   </w:t>
      </w:r>
    </w:p>
    <w:p w:rsidR="003003BD" w:rsidRDefault="003003BD" w:rsidP="00C829B4">
      <w:r>
        <w:t xml:space="preserve">                     H+=1/ii;</w:t>
      </w:r>
    </w:p>
    <w:p w:rsidR="003003BD" w:rsidRDefault="003003BD" w:rsidP="00C829B4">
      <w:r>
        <w:t xml:space="preserve">    }</w:t>
      </w:r>
    </w:p>
    <w:p w:rsidR="003003BD" w:rsidRDefault="003003BD" w:rsidP="00C829B4">
      <w:r>
        <w:t xml:space="preserve">    fprintf(fout,"%.5lf\r\n",H);</w:t>
      </w:r>
    </w:p>
    <w:p w:rsidR="003003BD" w:rsidRDefault="003003BD" w:rsidP="00C829B4">
      <w:r>
        <w:t xml:space="preserve">    fprintf(fout,"%.2lf\r\n",(double)clock()/CLOCKS_PER_SEC);//</w:t>
      </w:r>
      <w:r>
        <w:rPr>
          <w:rFonts w:hint="eastAsia"/>
        </w:rPr>
        <w:t>比较</w:t>
      </w:r>
      <w:r>
        <w:t>double</w:t>
      </w:r>
      <w:r>
        <w:rPr>
          <w:rFonts w:hint="eastAsia"/>
        </w:rPr>
        <w:t>和</w:t>
      </w:r>
      <w:r>
        <w:t>long long</w:t>
      </w:r>
      <w:r>
        <w:rPr>
          <w:rFonts w:hint="eastAsia"/>
        </w:rPr>
        <w:t>运行效率</w:t>
      </w:r>
      <w:r>
        <w:t xml:space="preserve"> </w:t>
      </w:r>
    </w:p>
    <w:p w:rsidR="003003BD" w:rsidRDefault="003003BD" w:rsidP="00C829B4">
      <w:r>
        <w:t xml:space="preserve">    fclose(fin);</w:t>
      </w:r>
    </w:p>
    <w:p w:rsidR="003003BD" w:rsidRDefault="003003BD" w:rsidP="00C829B4">
      <w:r>
        <w:t xml:space="preserve">    fclose(fout);</w:t>
      </w:r>
    </w:p>
    <w:p w:rsidR="003003BD" w:rsidRDefault="003003BD" w:rsidP="00C829B4">
      <w:r>
        <w:t xml:space="preserve">    return 0;</w:t>
      </w:r>
    </w:p>
    <w:p w:rsidR="003003BD" w:rsidRDefault="003003BD" w:rsidP="00C829B4">
      <w:r>
        <w:t xml:space="preserve">    </w:t>
      </w:r>
    </w:p>
    <w:p w:rsidR="003003BD" w:rsidRDefault="003003BD" w:rsidP="00C829B4">
      <w:r>
        <w:t>}</w:t>
      </w:r>
    </w:p>
    <w:p w:rsidR="003003BD" w:rsidRPr="00321D55" w:rsidRDefault="003003BD" w:rsidP="00321D55">
      <w:pPr>
        <w:jc w:val="center"/>
        <w:rPr>
          <w:color w:val="FF0000"/>
        </w:rPr>
      </w:pPr>
      <w:r>
        <w:rPr>
          <w:color w:val="FF0000"/>
        </w:rPr>
        <w:t>2-8</w:t>
      </w:r>
      <w:r w:rsidRPr="00C41907">
        <w:rPr>
          <w:color w:val="FF0000"/>
        </w:rPr>
        <w:t>(f</w:t>
      </w:r>
      <w:r>
        <w:rPr>
          <w:color w:val="FF0000"/>
        </w:rPr>
        <w:t>in,long long</w:t>
      </w:r>
      <w:r w:rsidRPr="00C41907">
        <w:rPr>
          <w:color w:val="FF0000"/>
        </w:rPr>
        <w:t>)</w:t>
      </w:r>
    </w:p>
    <w:p w:rsidR="003003BD" w:rsidRDefault="003003BD" w:rsidP="00C829B4">
      <w:r>
        <w:t>#include&lt;stdio.h&gt;</w:t>
      </w:r>
    </w:p>
    <w:p w:rsidR="003003BD" w:rsidRDefault="003003BD" w:rsidP="00C829B4">
      <w:r>
        <w:t>#include&lt;time.h&gt;</w:t>
      </w:r>
    </w:p>
    <w:p w:rsidR="003003BD" w:rsidRDefault="003003BD" w:rsidP="00C829B4">
      <w:r>
        <w:t>int main()</w:t>
      </w:r>
    </w:p>
    <w:p w:rsidR="003003BD" w:rsidRDefault="003003BD" w:rsidP="00C829B4">
      <w:r>
        <w:t>{</w:t>
      </w:r>
    </w:p>
    <w:p w:rsidR="003003BD" w:rsidRDefault="003003BD" w:rsidP="00C829B4">
      <w:r>
        <w:t xml:space="preserve">    FILE *fin,*fout;</w:t>
      </w:r>
    </w:p>
    <w:p w:rsidR="003003BD" w:rsidRDefault="003003BD" w:rsidP="00C829B4">
      <w:r>
        <w:t xml:space="preserve">    fin=fopen("subsequence.in","rb");</w:t>
      </w:r>
    </w:p>
    <w:p w:rsidR="003003BD" w:rsidRDefault="003003BD" w:rsidP="00C829B4">
      <w:r>
        <w:t xml:space="preserve">    fout=fopen("subsequence.out","wb");</w:t>
      </w:r>
    </w:p>
    <w:p w:rsidR="003003BD" w:rsidRDefault="003003BD" w:rsidP="00C829B4">
      <w:r>
        <w:t xml:space="preserve">    int n,m,i;</w:t>
      </w:r>
    </w:p>
    <w:p w:rsidR="003003BD" w:rsidRDefault="003003BD" w:rsidP="00C829B4">
      <w:r>
        <w:t xml:space="preserve">    double H=0;</w:t>
      </w:r>
    </w:p>
    <w:p w:rsidR="003003BD" w:rsidRDefault="003003BD" w:rsidP="00C829B4"/>
    <w:p w:rsidR="003003BD" w:rsidRDefault="003003BD" w:rsidP="00C829B4">
      <w:r>
        <w:t xml:space="preserve">    fscanf(fin,"%d%d",&amp;n,&amp;m);</w:t>
      </w:r>
    </w:p>
    <w:p w:rsidR="003003BD" w:rsidRDefault="003003BD" w:rsidP="00C829B4">
      <w:r>
        <w:t xml:space="preserve">    for(i=n;i&lt;=m;i++)</w:t>
      </w:r>
    </w:p>
    <w:p w:rsidR="003003BD" w:rsidRDefault="003003BD" w:rsidP="00C829B4">
      <w:r>
        <w:t xml:space="preserve">    {</w:t>
      </w:r>
    </w:p>
    <w:p w:rsidR="003003BD" w:rsidRDefault="003003BD" w:rsidP="00C829B4">
      <w:r>
        <w:t xml:space="preserve">                     long long ii=1;//</w:t>
      </w:r>
      <w:r>
        <w:rPr>
          <w:rFonts w:hint="eastAsia"/>
        </w:rPr>
        <w:t>定义</w:t>
      </w:r>
      <w:r>
        <w:t xml:space="preserve"> </w:t>
      </w:r>
    </w:p>
    <w:p w:rsidR="003003BD" w:rsidRDefault="003003BD" w:rsidP="00C829B4">
      <w:r>
        <w:t xml:space="preserve">                     ii=ii*i*i; //</w:t>
      </w:r>
      <w:r>
        <w:rPr>
          <w:rFonts w:hint="eastAsia"/>
        </w:rPr>
        <w:t>不用</w:t>
      </w:r>
      <w:r>
        <w:t>ii=i*i</w:t>
      </w:r>
      <w:r>
        <w:rPr>
          <w:rFonts w:hint="eastAsia"/>
        </w:rPr>
        <w:t>也不是</w:t>
      </w:r>
      <w:r>
        <w:t>ii*=i*i,</w:t>
      </w:r>
      <w:r>
        <w:rPr>
          <w:rFonts w:hint="eastAsia"/>
        </w:rPr>
        <w:t>这样做是为了防止</w:t>
      </w:r>
      <w:r>
        <w:t>i*i</w:t>
      </w:r>
      <w:r>
        <w:rPr>
          <w:rFonts w:hint="eastAsia"/>
        </w:rPr>
        <w:t>溢出</w:t>
      </w:r>
      <w:r>
        <w:t xml:space="preserve">; </w:t>
      </w:r>
      <w:r>
        <w:rPr>
          <w:rFonts w:hint="eastAsia"/>
        </w:rPr>
        <w:t>可以认为这一步将</w:t>
      </w:r>
      <w:r>
        <w:t>int</w:t>
      </w:r>
      <w:r>
        <w:rPr>
          <w:rFonts w:hint="eastAsia"/>
        </w:rPr>
        <w:t>型转化为</w:t>
      </w:r>
      <w:r>
        <w:t xml:space="preserve">long long </w:t>
      </w:r>
      <w:r>
        <w:rPr>
          <w:rFonts w:hint="eastAsia"/>
        </w:rPr>
        <w:t>型</w:t>
      </w:r>
      <w:r>
        <w:t xml:space="preserve"> </w:t>
      </w:r>
    </w:p>
    <w:p w:rsidR="003003BD" w:rsidRDefault="003003BD" w:rsidP="00C829B4">
      <w:r>
        <w:t xml:space="preserve">                     H+=1/(double)ii;//</w:t>
      </w:r>
      <w:r>
        <w:rPr>
          <w:rFonts w:hint="eastAsia"/>
        </w:rPr>
        <w:t>不是</w:t>
      </w:r>
      <w:r>
        <w:t xml:space="preserve">(double)1/ii </w:t>
      </w:r>
    </w:p>
    <w:p w:rsidR="003003BD" w:rsidRDefault="003003BD" w:rsidP="00C829B4">
      <w:r>
        <w:t xml:space="preserve">    }</w:t>
      </w:r>
    </w:p>
    <w:p w:rsidR="003003BD" w:rsidRDefault="003003BD" w:rsidP="00C829B4">
      <w:r>
        <w:t xml:space="preserve">    fprintf(fout,"%.5lf\r\n",H);</w:t>
      </w:r>
    </w:p>
    <w:p w:rsidR="003003BD" w:rsidRDefault="003003BD" w:rsidP="00C829B4">
      <w:r>
        <w:t xml:space="preserve">    fprintf(fout,"%.2lf\r\n",(double)clock()/CLOCKS_PER_SEC); ////</w:t>
      </w:r>
      <w:r>
        <w:rPr>
          <w:rFonts w:hint="eastAsia"/>
        </w:rPr>
        <w:t>比较</w:t>
      </w:r>
      <w:r>
        <w:t>double</w:t>
      </w:r>
      <w:r>
        <w:rPr>
          <w:rFonts w:hint="eastAsia"/>
        </w:rPr>
        <w:t>和</w:t>
      </w:r>
      <w:r>
        <w:t>long long</w:t>
      </w:r>
      <w:r>
        <w:rPr>
          <w:rFonts w:hint="eastAsia"/>
        </w:rPr>
        <w:t>运行效率</w:t>
      </w:r>
      <w:r>
        <w:t xml:space="preserve"> </w:t>
      </w:r>
    </w:p>
    <w:p w:rsidR="003003BD" w:rsidRDefault="003003BD" w:rsidP="00C829B4">
      <w:r>
        <w:t xml:space="preserve">    fclose(fin);</w:t>
      </w:r>
    </w:p>
    <w:p w:rsidR="003003BD" w:rsidRDefault="003003BD" w:rsidP="00C829B4">
      <w:r>
        <w:t xml:space="preserve">    fclose(fout);</w:t>
      </w:r>
    </w:p>
    <w:p w:rsidR="003003BD" w:rsidRDefault="003003BD" w:rsidP="00C829B4">
      <w:r>
        <w:t xml:space="preserve">    return 0;</w:t>
      </w:r>
    </w:p>
    <w:p w:rsidR="003003BD" w:rsidRDefault="003003BD" w:rsidP="00C829B4">
      <w:r>
        <w:t xml:space="preserve">    </w:t>
      </w:r>
    </w:p>
    <w:p w:rsidR="003003BD" w:rsidRDefault="003003BD" w:rsidP="00C829B4">
      <w:r>
        <w:t>}</w:t>
      </w:r>
    </w:p>
    <w:p w:rsidR="003003BD" w:rsidRPr="00CF7C34" w:rsidRDefault="003003BD" w:rsidP="00CF7C34">
      <w:pPr>
        <w:jc w:val="center"/>
        <w:rPr>
          <w:color w:val="FF0000"/>
        </w:rPr>
      </w:pPr>
      <w:r w:rsidRPr="00CF7C34">
        <w:rPr>
          <w:color w:val="FF0000"/>
        </w:rPr>
        <w:t>2-8(freopen)</w:t>
      </w:r>
    </w:p>
    <w:p w:rsidR="003003BD" w:rsidRDefault="003003BD" w:rsidP="00E20B3C">
      <w:r>
        <w:t>#include&lt;stdio.h&gt;</w:t>
      </w:r>
    </w:p>
    <w:p w:rsidR="003003BD" w:rsidRDefault="003003BD" w:rsidP="00E20B3C">
      <w:r>
        <w:t>#define LOCAL</w:t>
      </w:r>
    </w:p>
    <w:p w:rsidR="003003BD" w:rsidRDefault="003003BD" w:rsidP="00E20B3C">
      <w:r>
        <w:t>int main()</w:t>
      </w:r>
    </w:p>
    <w:p w:rsidR="003003BD" w:rsidRDefault="003003BD" w:rsidP="00E20B3C">
      <w:r>
        <w:t>{</w:t>
      </w:r>
    </w:p>
    <w:p w:rsidR="003003BD" w:rsidRDefault="003003BD" w:rsidP="00E20B3C">
      <w:r>
        <w:t xml:space="preserve">    #ifdef LOCAL</w:t>
      </w:r>
    </w:p>
    <w:p w:rsidR="003003BD" w:rsidRDefault="003003BD" w:rsidP="00E20B3C">
      <w:r>
        <w:t xml:space="preserve">    freopen("subsequence.in","r",stdin);</w:t>
      </w:r>
    </w:p>
    <w:p w:rsidR="003003BD" w:rsidRDefault="003003BD" w:rsidP="00E20B3C">
      <w:r>
        <w:t xml:space="preserve">    freopen("subsequence.out","w",stdout);</w:t>
      </w:r>
    </w:p>
    <w:p w:rsidR="003003BD" w:rsidRDefault="003003BD" w:rsidP="00E20B3C">
      <w:r>
        <w:t xml:space="preserve">    #endif</w:t>
      </w:r>
    </w:p>
    <w:p w:rsidR="003003BD" w:rsidRDefault="003003BD" w:rsidP="00E20B3C">
      <w:r>
        <w:t xml:space="preserve">    int n,m,i;</w:t>
      </w:r>
    </w:p>
    <w:p w:rsidR="003003BD" w:rsidRDefault="003003BD" w:rsidP="00E20B3C">
      <w:r>
        <w:t xml:space="preserve">    double H=0,ii;</w:t>
      </w:r>
    </w:p>
    <w:p w:rsidR="003003BD" w:rsidRDefault="003003BD" w:rsidP="00E20B3C">
      <w:r>
        <w:t xml:space="preserve">    scanf("%d%d",&amp;n,&amp;m);</w:t>
      </w:r>
    </w:p>
    <w:p w:rsidR="003003BD" w:rsidRDefault="003003BD" w:rsidP="00E20B3C">
      <w:r>
        <w:t xml:space="preserve">    for(i=n;i&lt;=m;i++)</w:t>
      </w:r>
    </w:p>
    <w:p w:rsidR="003003BD" w:rsidRDefault="003003BD" w:rsidP="00E20B3C">
      <w:r>
        <w:t xml:space="preserve">    {</w:t>
      </w:r>
    </w:p>
    <w:p w:rsidR="003003BD" w:rsidRDefault="003003BD" w:rsidP="00E20B3C">
      <w:r>
        <w:t xml:space="preserve">              </w:t>
      </w:r>
    </w:p>
    <w:p w:rsidR="003003BD" w:rsidRDefault="003003BD" w:rsidP="00E20B3C">
      <w:r>
        <w:t xml:space="preserve">               H+=1/((double)i*i);       </w:t>
      </w:r>
    </w:p>
    <w:p w:rsidR="003003BD" w:rsidRDefault="003003BD" w:rsidP="00E20B3C">
      <w:r>
        <w:t xml:space="preserve">    }</w:t>
      </w:r>
    </w:p>
    <w:p w:rsidR="003003BD" w:rsidRDefault="003003BD" w:rsidP="00E20B3C">
      <w:r>
        <w:t xml:space="preserve">    printf("%.5lf\n",H);</w:t>
      </w:r>
    </w:p>
    <w:p w:rsidR="003003BD" w:rsidRDefault="003003BD" w:rsidP="00E20B3C">
      <w:r>
        <w:t xml:space="preserve">    return 0;</w:t>
      </w:r>
    </w:p>
    <w:p w:rsidR="003003BD" w:rsidRDefault="003003BD" w:rsidP="00E20B3C">
      <w:r>
        <w:t>}</w:t>
      </w:r>
    </w:p>
    <w:p w:rsidR="003003BD" w:rsidRPr="00243CA0" w:rsidRDefault="003003BD" w:rsidP="00243CA0">
      <w:pPr>
        <w:jc w:val="center"/>
        <w:rPr>
          <w:color w:val="FF0000"/>
        </w:rPr>
      </w:pPr>
      <w:r>
        <w:rPr>
          <w:color w:val="FF0000"/>
        </w:rPr>
        <w:t>2-9</w:t>
      </w:r>
      <w:r w:rsidRPr="00C41907">
        <w:rPr>
          <w:color w:val="FF0000"/>
        </w:rPr>
        <w:t>(f</w:t>
      </w:r>
      <w:r>
        <w:rPr>
          <w:color w:val="FF0000"/>
        </w:rPr>
        <w:t>in</w:t>
      </w:r>
      <w:r w:rsidRPr="00C41907">
        <w:rPr>
          <w:color w:val="FF0000"/>
        </w:rPr>
        <w:t>)</w:t>
      </w:r>
    </w:p>
    <w:p w:rsidR="003003BD" w:rsidRDefault="003003BD" w:rsidP="00292462">
      <w:r>
        <w:t>#include&lt;stdio.h&gt;</w:t>
      </w:r>
    </w:p>
    <w:p w:rsidR="003003BD" w:rsidRDefault="003003BD" w:rsidP="00292462">
      <w:r>
        <w:t>int main()</w:t>
      </w:r>
    </w:p>
    <w:p w:rsidR="003003BD" w:rsidRDefault="003003BD" w:rsidP="00292462">
      <w:r>
        <w:t>{</w:t>
      </w:r>
    </w:p>
    <w:p w:rsidR="003003BD" w:rsidRDefault="003003BD" w:rsidP="00292462">
      <w:r>
        <w:t xml:space="preserve">    FILE *fin,*fout;</w:t>
      </w:r>
    </w:p>
    <w:p w:rsidR="003003BD" w:rsidRDefault="003003BD" w:rsidP="00292462">
      <w:r>
        <w:t xml:space="preserve">    fin=fopen("decimal.in","rb");</w:t>
      </w:r>
    </w:p>
    <w:p w:rsidR="003003BD" w:rsidRDefault="003003BD" w:rsidP="00292462">
      <w:r>
        <w:t xml:space="preserve">    fout=fopen("decimal.out","wb");</w:t>
      </w:r>
    </w:p>
    <w:p w:rsidR="003003BD" w:rsidRDefault="003003BD" w:rsidP="00292462">
      <w:r>
        <w:t xml:space="preserve">    int a,b,c;</w:t>
      </w:r>
    </w:p>
    <w:p w:rsidR="003003BD" w:rsidRDefault="003003BD" w:rsidP="00292462">
      <w:r>
        <w:t xml:space="preserve">    fscanf(fin,"%d%d%d",&amp;a,&amp;b,&amp;c);</w:t>
      </w:r>
    </w:p>
    <w:p w:rsidR="003003BD" w:rsidRDefault="003003BD" w:rsidP="00292462">
      <w:r>
        <w:t xml:space="preserve">    fprintf(fout,"%.*lf\r\n",c,(double)a/b);</w:t>
      </w:r>
    </w:p>
    <w:p w:rsidR="003003BD" w:rsidRDefault="003003BD" w:rsidP="00292462">
      <w:r>
        <w:t xml:space="preserve">    fclose(fin);</w:t>
      </w:r>
    </w:p>
    <w:p w:rsidR="003003BD" w:rsidRDefault="003003BD" w:rsidP="00292462">
      <w:r>
        <w:t xml:space="preserve">    fclose(fout);</w:t>
      </w:r>
    </w:p>
    <w:p w:rsidR="003003BD" w:rsidRDefault="003003BD" w:rsidP="00292462">
      <w:r>
        <w:t xml:space="preserve">    return 0;</w:t>
      </w:r>
    </w:p>
    <w:p w:rsidR="003003BD" w:rsidRDefault="003003BD" w:rsidP="00292462">
      <w:r>
        <w:t>}</w:t>
      </w:r>
    </w:p>
    <w:p w:rsidR="003003BD" w:rsidRPr="00AA03F6" w:rsidRDefault="003003BD" w:rsidP="00AA03F6">
      <w:pPr>
        <w:jc w:val="center"/>
        <w:rPr>
          <w:color w:val="FF0000"/>
        </w:rPr>
      </w:pPr>
      <w:r>
        <w:rPr>
          <w:color w:val="FF0000"/>
        </w:rPr>
        <w:t>2-9</w:t>
      </w:r>
      <w:r w:rsidRPr="00C41907">
        <w:rPr>
          <w:color w:val="FF0000"/>
        </w:rPr>
        <w:t>(</w:t>
      </w:r>
      <w:r>
        <w:rPr>
          <w:color w:val="FF0000"/>
        </w:rPr>
        <w:t>freopen</w:t>
      </w:r>
      <w:r w:rsidRPr="00C41907">
        <w:rPr>
          <w:color w:val="FF0000"/>
        </w:rPr>
        <w:t>)</w:t>
      </w:r>
    </w:p>
    <w:p w:rsidR="003003BD" w:rsidRDefault="003003BD" w:rsidP="00A84470">
      <w:r>
        <w:t>#include&lt;stdio.h&gt;</w:t>
      </w:r>
    </w:p>
    <w:p w:rsidR="003003BD" w:rsidRDefault="003003BD" w:rsidP="00A84470">
      <w:r>
        <w:t>int main()</w:t>
      </w:r>
    </w:p>
    <w:p w:rsidR="003003BD" w:rsidRDefault="003003BD" w:rsidP="00A84470">
      <w:r>
        <w:t>{</w:t>
      </w:r>
    </w:p>
    <w:p w:rsidR="003003BD" w:rsidRDefault="003003BD" w:rsidP="00A84470">
      <w:r>
        <w:t xml:space="preserve">    #ifdef LOCAL</w:t>
      </w:r>
    </w:p>
    <w:p w:rsidR="003003BD" w:rsidRDefault="003003BD" w:rsidP="00A84470">
      <w:r>
        <w:t xml:space="preserve">    freopen("decimal.in","r",stdin);</w:t>
      </w:r>
    </w:p>
    <w:p w:rsidR="003003BD" w:rsidRDefault="003003BD" w:rsidP="00A84470">
      <w:r>
        <w:t xml:space="preserve">    freopen("decimal.out","w",stdout);</w:t>
      </w:r>
    </w:p>
    <w:p w:rsidR="003003BD" w:rsidRDefault="003003BD" w:rsidP="00A84470">
      <w:r>
        <w:t xml:space="preserve">    #endif</w:t>
      </w:r>
    </w:p>
    <w:p w:rsidR="003003BD" w:rsidRDefault="003003BD" w:rsidP="00A84470">
      <w:r>
        <w:t xml:space="preserve">    int a,b,c;</w:t>
      </w:r>
    </w:p>
    <w:p w:rsidR="003003BD" w:rsidRDefault="003003BD" w:rsidP="00A84470">
      <w:r>
        <w:t xml:space="preserve">    scanf("%d%d%d",&amp;a,&amp;b,&amp;c);</w:t>
      </w:r>
    </w:p>
    <w:p w:rsidR="003003BD" w:rsidRDefault="003003BD" w:rsidP="00A84470">
      <w:r>
        <w:t xml:space="preserve">    printf("%.*lf",c,(double)a/b);</w:t>
      </w:r>
    </w:p>
    <w:p w:rsidR="003003BD" w:rsidRDefault="003003BD" w:rsidP="00A84470">
      <w:r>
        <w:t xml:space="preserve">    return 0;</w:t>
      </w:r>
    </w:p>
    <w:p w:rsidR="003003BD" w:rsidRDefault="003003BD" w:rsidP="00A84470">
      <w:r>
        <w:t>}</w:t>
      </w:r>
    </w:p>
    <w:p w:rsidR="003003BD" w:rsidRPr="00A7543F" w:rsidRDefault="003003BD" w:rsidP="00A7543F">
      <w:pPr>
        <w:jc w:val="center"/>
        <w:rPr>
          <w:color w:val="FF0000"/>
        </w:rPr>
      </w:pPr>
      <w:r w:rsidRPr="00A7543F">
        <w:rPr>
          <w:color w:val="FF0000"/>
        </w:rPr>
        <w:t>2-10(</w:t>
      </w:r>
      <w:r w:rsidRPr="00A7543F">
        <w:rPr>
          <w:rFonts w:hint="eastAsia"/>
          <w:color w:val="FF0000"/>
        </w:rPr>
        <w:t>全书看完再看这段代码</w:t>
      </w:r>
      <w:r w:rsidRPr="00A7543F">
        <w:rPr>
          <w:color w:val="FF0000"/>
        </w:rPr>
        <w:t>)</w:t>
      </w:r>
    </w:p>
    <w:p w:rsidR="003003BD" w:rsidRDefault="003003BD" w:rsidP="00CB30EE">
      <w:r>
        <w:t>#include&lt;cstdio&gt;</w:t>
      </w:r>
    </w:p>
    <w:p w:rsidR="003003BD" w:rsidRDefault="003003BD" w:rsidP="00CB30EE">
      <w:r>
        <w:t>#include&lt;algorithm&gt;</w:t>
      </w:r>
    </w:p>
    <w:p w:rsidR="003003BD" w:rsidRDefault="003003BD" w:rsidP="00CB30EE">
      <w:r>
        <w:t>using namespace std;</w:t>
      </w:r>
    </w:p>
    <w:p w:rsidR="003003BD" w:rsidRDefault="003003BD" w:rsidP="00CB30EE">
      <w:r>
        <w:t>int main()</w:t>
      </w:r>
    </w:p>
    <w:p w:rsidR="003003BD" w:rsidRDefault="003003BD" w:rsidP="00CB30EE">
      <w:r>
        <w:t>{</w:t>
      </w:r>
    </w:p>
    <w:p w:rsidR="003003BD" w:rsidRDefault="003003BD" w:rsidP="00CB30EE">
      <w:r>
        <w:tab/>
        <w:t>freopen("permutation.ans","w",stdout);</w:t>
      </w:r>
    </w:p>
    <w:p w:rsidR="003003BD" w:rsidRDefault="003003BD" w:rsidP="00CB30EE">
      <w:r>
        <w:tab/>
        <w:t>int d[]={1,2,3,4,5,6,7,8,9};</w:t>
      </w:r>
    </w:p>
    <w:p w:rsidR="003003BD" w:rsidRDefault="003003BD" w:rsidP="00CB30EE">
      <w:r>
        <w:tab/>
        <w:t>do</w:t>
      </w:r>
    </w:p>
    <w:p w:rsidR="003003BD" w:rsidRDefault="003003BD" w:rsidP="00CB30EE">
      <w:r>
        <w:tab/>
        <w:t>{</w:t>
      </w:r>
    </w:p>
    <w:p w:rsidR="003003BD" w:rsidRDefault="003003BD" w:rsidP="00CB30EE">
      <w:r>
        <w:tab/>
      </w:r>
      <w:r>
        <w:tab/>
        <w:t>int a=d[0]*100+d[1]*10+d[2];</w:t>
      </w:r>
    </w:p>
    <w:p w:rsidR="003003BD" w:rsidRDefault="003003BD" w:rsidP="00CB30EE">
      <w:r>
        <w:tab/>
      </w:r>
      <w:r>
        <w:tab/>
        <w:t>int b=d[3]*100+d[4]*10+d[5];</w:t>
      </w:r>
    </w:p>
    <w:p w:rsidR="003003BD" w:rsidRDefault="003003BD" w:rsidP="00CB30EE">
      <w:r>
        <w:tab/>
      </w:r>
      <w:r>
        <w:tab/>
        <w:t>int c=d[6]*100+d[7]*10+d[8];</w:t>
      </w:r>
    </w:p>
    <w:p w:rsidR="003003BD" w:rsidRDefault="003003BD" w:rsidP="00CB30EE">
      <w:r>
        <w:tab/>
      </w:r>
      <w:r>
        <w:tab/>
        <w:t>if(c==3*a&amp;&amp;b==2*a)printf("%d %d %d\n",a,b,c);</w:t>
      </w:r>
    </w:p>
    <w:p w:rsidR="003003BD" w:rsidRDefault="003003BD" w:rsidP="00CB30EE">
      <w:r>
        <w:tab/>
        <w:t>}while(next_permutation(d,d+9));</w:t>
      </w:r>
    </w:p>
    <w:p w:rsidR="003003BD" w:rsidRDefault="003003BD" w:rsidP="00CB30EE">
      <w:r>
        <w:tab/>
        <w:t>return 0;</w:t>
      </w:r>
    </w:p>
    <w:p w:rsidR="003003BD" w:rsidRDefault="003003BD" w:rsidP="00CB30EE">
      <w:r>
        <w:t>}</w:t>
      </w:r>
    </w:p>
    <w:sectPr w:rsidR="003003BD" w:rsidSect="00753D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03BD" w:rsidRDefault="003003BD">
      <w:r>
        <w:separator/>
      </w:r>
    </w:p>
  </w:endnote>
  <w:endnote w:type="continuationSeparator" w:id="0">
    <w:p w:rsidR="003003BD" w:rsidRDefault="003003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BD" w:rsidRDefault="003003B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BD" w:rsidRDefault="003003B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BD" w:rsidRDefault="003003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03BD" w:rsidRDefault="003003BD">
      <w:r>
        <w:separator/>
      </w:r>
    </w:p>
  </w:footnote>
  <w:footnote w:type="continuationSeparator" w:id="0">
    <w:p w:rsidR="003003BD" w:rsidRDefault="003003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BD" w:rsidRDefault="003003B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BD" w:rsidRDefault="003003BD" w:rsidP="00A72682">
    <w:pPr>
      <w:pStyle w:val="Header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3BD" w:rsidRDefault="003003B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7E89"/>
    <w:rsid w:val="0008380D"/>
    <w:rsid w:val="000A0854"/>
    <w:rsid w:val="000E7F80"/>
    <w:rsid w:val="00117CD6"/>
    <w:rsid w:val="001F34F5"/>
    <w:rsid w:val="00201301"/>
    <w:rsid w:val="00243CA0"/>
    <w:rsid w:val="002522FA"/>
    <w:rsid w:val="002774CC"/>
    <w:rsid w:val="0028609C"/>
    <w:rsid w:val="00292462"/>
    <w:rsid w:val="002D1BE9"/>
    <w:rsid w:val="002D4721"/>
    <w:rsid w:val="003003BD"/>
    <w:rsid w:val="0030525B"/>
    <w:rsid w:val="00321D55"/>
    <w:rsid w:val="003278D3"/>
    <w:rsid w:val="00430A3E"/>
    <w:rsid w:val="00457AF3"/>
    <w:rsid w:val="004728DE"/>
    <w:rsid w:val="004B40AD"/>
    <w:rsid w:val="005A3CB9"/>
    <w:rsid w:val="005B17D9"/>
    <w:rsid w:val="005C77FB"/>
    <w:rsid w:val="005E044E"/>
    <w:rsid w:val="006204A8"/>
    <w:rsid w:val="006259CC"/>
    <w:rsid w:val="0066520C"/>
    <w:rsid w:val="006F4AB8"/>
    <w:rsid w:val="0075101D"/>
    <w:rsid w:val="00753DFB"/>
    <w:rsid w:val="00784B9F"/>
    <w:rsid w:val="007F6A4F"/>
    <w:rsid w:val="00802EF9"/>
    <w:rsid w:val="0080342E"/>
    <w:rsid w:val="00882C05"/>
    <w:rsid w:val="0099187C"/>
    <w:rsid w:val="00A0192A"/>
    <w:rsid w:val="00A0799E"/>
    <w:rsid w:val="00A72682"/>
    <w:rsid w:val="00A7543F"/>
    <w:rsid w:val="00A82179"/>
    <w:rsid w:val="00A84470"/>
    <w:rsid w:val="00AA03F6"/>
    <w:rsid w:val="00AC046F"/>
    <w:rsid w:val="00AD5B6E"/>
    <w:rsid w:val="00BD5E7D"/>
    <w:rsid w:val="00C0141C"/>
    <w:rsid w:val="00C41907"/>
    <w:rsid w:val="00C52987"/>
    <w:rsid w:val="00C829B4"/>
    <w:rsid w:val="00CB30EE"/>
    <w:rsid w:val="00CF7C34"/>
    <w:rsid w:val="00D32586"/>
    <w:rsid w:val="00D44BCC"/>
    <w:rsid w:val="00D829F4"/>
    <w:rsid w:val="00E20B3C"/>
    <w:rsid w:val="00E57E89"/>
    <w:rsid w:val="00E822A9"/>
    <w:rsid w:val="00FE5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DFB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726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17C7A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726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17C7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</TotalTime>
  <Pages>15</Pages>
  <Words>1869</Words>
  <Characters>10657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LBDZ</dc:creator>
  <cp:keywords/>
  <dc:description/>
  <cp:lastModifiedBy>微软用户</cp:lastModifiedBy>
  <cp:revision>57</cp:revision>
  <dcterms:created xsi:type="dcterms:W3CDTF">2013-02-11T09:07:00Z</dcterms:created>
  <dcterms:modified xsi:type="dcterms:W3CDTF">2015-11-04T02:23:00Z</dcterms:modified>
</cp:coreProperties>
</file>